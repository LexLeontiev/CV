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577D24B2" w:rsidP="1DB449B6" w:rsidRDefault="577D24B2" w14:paraId="483436EE" w14:textId="2FEEC089">
      <w:pPr>
        <w:pStyle w:val="Name"/>
      </w:pPr>
      <w:r w:rsidR="18266074">
        <w:rPr/>
        <w:t>ALE</w:t>
      </w:r>
      <w:r w:rsidR="25DD7D5B">
        <w:rPr/>
        <w:t>x</w:t>
      </w:r>
      <w:r w:rsidR="18266074">
        <w:rPr/>
        <w:t>EY</w:t>
      </w:r>
      <w:r w:rsidR="67B9FC42">
        <w:rPr/>
        <w:t xml:space="preserve"> leon</w:t>
      </w:r>
      <w:r w:rsidR="25DD7D5B">
        <w:rPr/>
        <w:t>ty</w:t>
      </w:r>
      <w:r w:rsidR="67B9FC42">
        <w:rPr/>
        <w:t>ev</w:t>
      </w:r>
    </w:p>
    <w:p w:rsidR="577D24B2" w:rsidP="1DB449B6" w:rsidRDefault="577D24B2" w14:paraId="67354A19" w14:textId="0E629D3E">
      <w:pPr>
        <w:pStyle w:val="Normal"/>
        <w:rPr>
          <w:rFonts w:ascii="Tahoma" w:hAnsi="Tahoma" w:eastAsia="Tahoma" w:cs="Tahoma"/>
          <w:b w:val="0"/>
          <w:bCs w:val="0"/>
          <w:noProof w:val="0"/>
          <w:sz w:val="20"/>
          <w:szCs w:val="20"/>
          <w:lang w:val="en-US"/>
        </w:rPr>
      </w:pPr>
    </w:p>
    <w:p w:rsidR="577D24B2" w:rsidP="1DB449B6" w:rsidRDefault="577D24B2" w14:paraId="6E8AA90F" w14:textId="762EFF8C">
      <w:pPr>
        <w:pStyle w:val="Normal"/>
        <w:rPr>
          <w:rFonts w:ascii="Tahoma" w:hAnsi="Tahoma" w:eastAsia="Tahoma" w:cs="Tahoma"/>
          <w:b w:val="0"/>
          <w:bCs w:val="0"/>
          <w:noProof w:val="0"/>
          <w:sz w:val="28"/>
          <w:szCs w:val="28"/>
          <w:lang w:val="en-US"/>
        </w:rPr>
      </w:pPr>
      <w:r w:rsidRPr="7DCB6661" w:rsidR="02068E3E">
        <w:rPr>
          <w:rFonts w:ascii="Tahoma" w:hAnsi="Tahoma" w:eastAsia="Tahoma" w:cs="Tahoma"/>
          <w:b w:val="0"/>
          <w:bCs w:val="0"/>
          <w:noProof w:val="0"/>
          <w:sz w:val="28"/>
          <w:szCs w:val="28"/>
          <w:lang w:val="en-US"/>
        </w:rPr>
        <w:t xml:space="preserve">AI-powered </w:t>
      </w:r>
      <w:r w:rsidRPr="7DCB6661" w:rsidR="02068E3E">
        <w:rPr>
          <w:rFonts w:ascii="Tahoma" w:hAnsi="Tahoma" w:eastAsia="Tahoma" w:cs="Tahoma"/>
          <w:b w:val="1"/>
          <w:bCs w:val="1"/>
          <w:noProof w:val="0"/>
          <w:sz w:val="28"/>
          <w:szCs w:val="28"/>
          <w:lang w:val="en-US"/>
        </w:rPr>
        <w:t>Senior Android Engineer</w:t>
      </w:r>
      <w:r w:rsidRPr="7DCB6661" w:rsidR="4A1CED30">
        <w:rPr>
          <w:rFonts w:ascii="Tahoma" w:hAnsi="Tahoma" w:eastAsia="Tahoma" w:cs="Tahoma"/>
          <w:b w:val="1"/>
          <w:bCs w:val="1"/>
          <w:noProof w:val="0"/>
          <w:sz w:val="28"/>
          <w:szCs w:val="28"/>
          <w:lang w:val="en-US"/>
        </w:rPr>
        <w:t xml:space="preserve"> / Mobile Lead </w:t>
      </w:r>
      <w:r w:rsidRPr="7DCB6661" w:rsidR="02068E3E">
        <w:rPr>
          <w:rFonts w:ascii="Tahoma" w:hAnsi="Tahoma" w:eastAsia="Tahoma" w:cs="Tahoma"/>
          <w:b w:val="0"/>
          <w:bCs w:val="0"/>
          <w:noProof w:val="0"/>
          <w:sz w:val="28"/>
          <w:szCs w:val="28"/>
          <w:lang w:val="en-US"/>
        </w:rPr>
        <w:t xml:space="preserve">with </w:t>
      </w:r>
      <w:r w:rsidRPr="7DCB6661" w:rsidR="02068E3E">
        <w:rPr>
          <w:rFonts w:ascii="Tahoma" w:hAnsi="Tahoma" w:eastAsia="Tahoma" w:cs="Tahoma"/>
          <w:b w:val="1"/>
          <w:bCs w:val="1"/>
          <w:noProof w:val="0"/>
          <w:sz w:val="28"/>
          <w:szCs w:val="28"/>
          <w:lang w:val="en-US"/>
        </w:rPr>
        <w:t>10+ years</w:t>
      </w:r>
      <w:r w:rsidRPr="7DCB6661" w:rsidR="02068E3E">
        <w:rPr>
          <w:rFonts w:ascii="Tahoma" w:hAnsi="Tahoma" w:eastAsia="Tahoma" w:cs="Tahoma"/>
          <w:b w:val="0"/>
          <w:bCs w:val="0"/>
          <w:noProof w:val="0"/>
          <w:sz w:val="28"/>
          <w:szCs w:val="28"/>
          <w:lang w:val="en-US"/>
        </w:rPr>
        <w:t xml:space="preserve"> delivering scalable mobile products (fintech, </w:t>
      </w:r>
      <w:r w:rsidRPr="7DCB6661" w:rsidR="465B6CF1">
        <w:rPr>
          <w:rFonts w:ascii="Tahoma" w:hAnsi="Tahoma" w:eastAsia="Tahoma" w:cs="Tahoma"/>
          <w:b w:val="0"/>
          <w:bCs w:val="0"/>
          <w:noProof w:val="0"/>
          <w:sz w:val="28"/>
          <w:szCs w:val="28"/>
          <w:lang w:val="en-US"/>
        </w:rPr>
        <w:t xml:space="preserve">crypto, </w:t>
      </w:r>
      <w:r w:rsidRPr="7DCB6661" w:rsidR="02068E3E">
        <w:rPr>
          <w:rFonts w:ascii="Tahoma" w:hAnsi="Tahoma" w:eastAsia="Tahoma" w:cs="Tahoma"/>
          <w:b w:val="0"/>
          <w:bCs w:val="0"/>
          <w:noProof w:val="0"/>
          <w:sz w:val="28"/>
          <w:szCs w:val="28"/>
          <w:lang w:val="en-US"/>
        </w:rPr>
        <w:t xml:space="preserve">video, </w:t>
      </w:r>
      <w:r w:rsidRPr="7DCB6661" w:rsidR="02068E3E">
        <w:rPr>
          <w:rFonts w:ascii="Tahoma" w:hAnsi="Tahoma" w:eastAsia="Tahoma" w:cs="Tahoma"/>
          <w:b w:val="1"/>
          <w:bCs w:val="1"/>
          <w:noProof w:val="0"/>
          <w:sz w:val="28"/>
          <w:szCs w:val="28"/>
          <w:lang w:val="en-US"/>
        </w:rPr>
        <w:t>20M+ DAU</w:t>
      </w:r>
      <w:r w:rsidRPr="7DCB6661" w:rsidR="02068E3E">
        <w:rPr>
          <w:rFonts w:ascii="Tahoma" w:hAnsi="Tahoma" w:eastAsia="Tahoma" w:cs="Tahoma"/>
          <w:b w:val="0"/>
          <w:bCs w:val="0"/>
          <w:noProof w:val="0"/>
          <w:sz w:val="28"/>
          <w:szCs w:val="28"/>
          <w:lang w:val="en-US"/>
        </w:rPr>
        <w:t>)</w:t>
      </w:r>
    </w:p>
    <w:p w:rsidR="577D24B2" w:rsidP="0749D7D1" w:rsidRDefault="577D24B2" w14:paraId="2C574269" w14:textId="469112A2">
      <w:pPr>
        <w:pStyle w:val="ContactInfo"/>
        <w:rPr>
          <w:lang w:val="en-US"/>
        </w:rPr>
      </w:pPr>
      <w:r w:rsidRPr="1DB449B6" w:rsidR="2B03B804">
        <w:rPr>
          <w:lang w:val="en-US"/>
        </w:rPr>
        <w:t>Portugal · Spain</w:t>
      </w:r>
      <w:r w:rsidRPr="1DB449B6" w:rsidR="2B03B804">
        <w:rPr>
          <w:b w:val="1"/>
          <w:bCs w:val="1"/>
        </w:rPr>
        <w:t xml:space="preserve"> </w:t>
      </w:r>
      <w:r w:rsidR="2B03B804">
        <w:rPr>
          <w:b w:val="0"/>
          <w:bCs w:val="0"/>
        </w:rPr>
        <w:t>·</w:t>
      </w:r>
      <w:r w:rsidRPr="1DB449B6" w:rsidR="2B03B804">
        <w:rPr>
          <w:lang w:val="en-US"/>
        </w:rPr>
        <w:t xml:space="preserve"> Worldwide remote</w:t>
      </w:r>
    </w:p>
    <w:p w:rsidR="577D24B2" w:rsidP="0749D7D1" w:rsidRDefault="577D24B2" w14:paraId="418B30D6" w14:textId="39CECEB3">
      <w:pPr>
        <w:pStyle w:val="ContactInfo"/>
        <w:rPr>
          <w:lang w:val="en-US"/>
        </w:rPr>
      </w:pPr>
      <w:hyperlink r:id="R4d2ff4191aa947e5">
        <w:r w:rsidRPr="0749D7D1" w:rsidR="577D24B2">
          <w:rPr>
            <w:rStyle w:val="Hyperlink"/>
            <w:lang w:val="en-US"/>
          </w:rPr>
          <w:t>https://www.linkedin.com/in/lexleontiev/</w:t>
        </w:r>
      </w:hyperlink>
    </w:p>
    <w:p w:rsidR="4274679A" w:rsidP="1DB449B6" w:rsidRDefault="4274679A" w14:paraId="5BAEBB28" w14:textId="6C175323">
      <w:pPr>
        <w:pStyle w:val="ContactInfo"/>
        <w:rPr>
          <w:rStyle w:val="Hyperlink"/>
          <w:color w:val="auto"/>
          <w:u w:val="none"/>
          <w:lang w:val="en-US"/>
        </w:rPr>
      </w:pPr>
      <w:r w:rsidRPr="1DB449B6" w:rsidR="68F62792">
        <w:rPr>
          <w:rStyle w:val="Hyperlink"/>
          <w:lang w:val="en-US"/>
        </w:rPr>
        <w:t>leontiev</w:t>
      </w:r>
      <w:hyperlink r:id="R4a0020aad9884e81">
        <w:r w:rsidRPr="1DB449B6" w:rsidR="67B9FC42">
          <w:rPr>
            <w:rStyle w:val="Hyperlink"/>
            <w:lang w:val="en-US"/>
          </w:rPr>
          <w:t>@</w:t>
        </w:r>
        <w:r w:rsidRPr="1DB449B6" w:rsidR="711D9E4B">
          <w:rPr>
            <w:rStyle w:val="Hyperlink"/>
            <w:lang w:val="en-US"/>
          </w:rPr>
          <w:t>e</w:t>
        </w:r>
        <w:r w:rsidRPr="1DB449B6" w:rsidR="476BBDAC">
          <w:rPr>
            <w:rStyle w:val="Hyperlink"/>
            <w:lang w:val="en-US"/>
          </w:rPr>
          <w:t>mail</w:t>
        </w:r>
        <w:r w:rsidRPr="1DB449B6" w:rsidR="67B9FC42">
          <w:rPr>
            <w:rStyle w:val="Hyperlink"/>
            <w:lang w:val="en-US"/>
          </w:rPr>
          <w:t>.</w:t>
        </w:r>
        <w:r w:rsidRPr="1DB449B6" w:rsidR="67B9FC42">
          <w:rPr>
            <w:rStyle w:val="Hyperlink"/>
            <w:lang w:val="en-US"/>
          </w:rPr>
          <w:t>com</w:t>
        </w:r>
      </w:hyperlink>
    </w:p>
    <w:p w:rsidR="1DB449B6" w:rsidP="1DB449B6" w:rsidRDefault="1DB449B6" w14:paraId="7F711E73" w14:textId="6618B5DA">
      <w:pPr>
        <w:pStyle w:val="ContactInfo"/>
        <w:rPr>
          <w:lang w:val="en-US"/>
        </w:rPr>
      </w:pPr>
    </w:p>
    <w:p w:rsidR="4274679A" w:rsidP="1DB449B6" w:rsidRDefault="4274679A" w14:paraId="2065AED3" w14:textId="0D7B3384">
      <w:pPr>
        <w:pStyle w:val="Heading1"/>
        <w:bidi w:val="0"/>
        <w:spacing w:before="0" w:beforeAutospacing="off" w:after="0" w:afterAutospacing="off"/>
        <w:ind/>
        <w:rPr>
          <w:rFonts w:ascii="Tahoma" w:hAnsi="Tahoma" w:eastAsia="Tahoma" w:cs="Tahoma"/>
        </w:rPr>
      </w:pPr>
      <w:r w:rsidRPr="7DCB6661" w:rsidR="16B2ED75">
        <w:rPr>
          <w:rFonts w:ascii="Tahoma" w:hAnsi="Tahoma" w:eastAsia="Tahoma" w:cs="Tahoma"/>
        </w:rPr>
        <w:t xml:space="preserve">WORK </w:t>
      </w:r>
      <w:r w:rsidRPr="7DCB6661" w:rsidR="339B653C">
        <w:rPr>
          <w:rFonts w:ascii="Tahoma" w:hAnsi="Tahoma" w:eastAsia="Tahoma" w:cs="Tahoma"/>
        </w:rPr>
        <w:t>EXPERIENCE</w:t>
      </w:r>
    </w:p>
    <w:p w:rsidR="4274679A" w:rsidP="7DCB6661" w:rsidRDefault="4274679A" w14:paraId="6A3376EA" w14:textId="3EAE7003">
      <w:pPr>
        <w:pStyle w:val="Normal"/>
        <w:bidi w:val="0"/>
      </w:pPr>
    </w:p>
    <w:p w:rsidR="4274679A" w:rsidP="7DCB6661" w:rsidRDefault="4274679A" w14:paraId="136D0125" w14:textId="4B9A1A85">
      <w:pPr>
        <w:pStyle w:val="Normal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  <w:r w:rsidRPr="1ECA2AA8" w:rsidR="7B22FA2B">
        <w:rPr>
          <w:b w:val="1"/>
          <w:bCs w:val="1"/>
        </w:rPr>
        <w:t xml:space="preserve">Stealth startup </w:t>
      </w:r>
      <w:r w:rsidRPr="1ECA2AA8" w:rsidR="48026BAE">
        <w:rPr>
          <w:b w:val="1"/>
          <w:bCs w:val="1"/>
        </w:rPr>
        <w:t>(fintech/crypto) · 0</w:t>
      </w:r>
      <w:r w:rsidRPr="1ECA2AA8" w:rsidR="1744921E">
        <w:rPr>
          <w:b w:val="1"/>
          <w:bCs w:val="1"/>
        </w:rPr>
        <w:t>6</w:t>
      </w:r>
      <w:r w:rsidRPr="1ECA2AA8" w:rsidR="48026BAE">
        <w:rPr>
          <w:b w:val="1"/>
          <w:bCs w:val="1"/>
        </w:rPr>
        <w:t xml:space="preserve">.2026 – </w:t>
      </w:r>
      <w:r w:rsidRPr="1ECA2AA8" w:rsidR="1E11FA2E">
        <w:rPr>
          <w:b w:val="1"/>
          <w:bCs w:val="1"/>
        </w:rPr>
        <w:t>07.2026</w:t>
      </w:r>
      <w:r w:rsidRPr="1ECA2AA8" w:rsidR="43B25857">
        <w:rPr>
          <w:b w:val="1"/>
          <w:bCs w:val="1"/>
        </w:rPr>
        <w:t xml:space="preserve"> </w:t>
      </w:r>
      <w:r w:rsidRPr="1ECA2AA8" w:rsidR="48026BAE">
        <w:rPr>
          <w:b w:val="1"/>
          <w:bCs w:val="1"/>
        </w:rPr>
        <w:t>· Mobile Lead</w:t>
      </w:r>
      <w:r w:rsidRPr="1ECA2AA8" w:rsidR="1B8422D5">
        <w:rPr>
          <w:b w:val="1"/>
          <w:bCs w:val="1"/>
        </w:rPr>
        <w:t xml:space="preserve"> </w:t>
      </w:r>
      <w:r w:rsidRPr="1ECA2AA8" w:rsidR="48026BAE">
        <w:rPr>
          <w:b w:val="1"/>
          <w:bCs w:val="1"/>
        </w:rPr>
        <w:t>· Portugal (remote)</w:t>
      </w:r>
    </w:p>
    <w:p w:rsidR="4274679A" w:rsidP="7DCB6661" w:rsidRDefault="4274679A" w14:paraId="29647C40" w14:textId="2C49A04C">
      <w:pPr>
        <w:pStyle w:val="Bullet2"/>
        <w:rPr/>
      </w:pPr>
      <w:r w:rsidR="3BC3A133">
        <w:rPr/>
        <w:t xml:space="preserve">Led the mobile team </w:t>
      </w:r>
      <w:r w:rsidR="7D10E9EF">
        <w:rPr/>
        <w:t xml:space="preserve">and </w:t>
      </w:r>
      <w:r w:rsidR="3BC3A133">
        <w:rPr/>
        <w:t xml:space="preserve">building </w:t>
      </w:r>
      <w:r w:rsidR="0E7AD4AB">
        <w:rPr/>
        <w:t xml:space="preserve">from scratch to beta in 1 month </w:t>
      </w:r>
      <w:r w:rsidR="3BC3A133">
        <w:rPr/>
        <w:t xml:space="preserve">a </w:t>
      </w:r>
      <w:r w:rsidR="2AFF8FC7">
        <w:rPr/>
        <w:t>KMP</w:t>
      </w:r>
      <w:r w:rsidR="3BC3A133">
        <w:rPr/>
        <w:t xml:space="preserve"> app for Android and iOS</w:t>
      </w:r>
      <w:r w:rsidR="1FB62AE1">
        <w:rPr/>
        <w:t>.</w:t>
      </w:r>
    </w:p>
    <w:p w:rsidR="4274679A" w:rsidP="7DCB6661" w:rsidRDefault="4274679A" w14:paraId="6914F90F" w14:textId="3D8F958B">
      <w:pPr>
        <w:pStyle w:val="Bullet2"/>
        <w:rPr>
          <w:noProof w:val="0"/>
          <w:lang w:val="en-US"/>
        </w:rPr>
      </w:pPr>
      <w:r w:rsidRPr="7DCB6661" w:rsidR="3BC3A133">
        <w:rPr>
          <w:noProof w:val="0"/>
          <w:lang w:val="en-US"/>
        </w:rPr>
        <w:t>Designed mobile architecture and core infrastructure (auth, navigation, security,</w:t>
      </w:r>
      <w:r w:rsidRPr="7DCB6661" w:rsidR="05A14367">
        <w:rPr>
          <w:noProof w:val="0"/>
          <w:lang w:val="en-US"/>
        </w:rPr>
        <w:t xml:space="preserve"> etc.</w:t>
      </w:r>
      <w:r w:rsidRPr="7DCB6661" w:rsidR="3BC3A133">
        <w:rPr>
          <w:noProof w:val="0"/>
          <w:lang w:val="en-US"/>
        </w:rPr>
        <w:t>)</w:t>
      </w:r>
      <w:r w:rsidRPr="7DCB6661" w:rsidR="4832A34C">
        <w:rPr>
          <w:noProof w:val="0"/>
          <w:lang w:val="en-US"/>
        </w:rPr>
        <w:t>.</w:t>
      </w:r>
    </w:p>
    <w:p w:rsidR="4274679A" w:rsidP="7DCB6661" w:rsidRDefault="4274679A" w14:paraId="0D2C93B0" w14:textId="039A3C5F">
      <w:pPr>
        <w:pStyle w:val="Bullet2"/>
        <w:rPr>
          <w:b w:val="0"/>
          <w:bCs w:val="0"/>
          <w:i w:val="0"/>
          <w:iCs w:val="0"/>
          <w:caps w:val="0"/>
          <w:smallCaps w:val="0"/>
          <w:noProof w:val="0"/>
          <w:color w:val="3F3B35"/>
          <w:sz w:val="21"/>
          <w:szCs w:val="21"/>
          <w:lang w:val="en-US"/>
        </w:rPr>
      </w:pPr>
      <w:r w:rsidRPr="7DCB6661" w:rsidR="4832A34C">
        <w:rPr>
          <w:b w:val="0"/>
          <w:bCs w:val="0"/>
          <w:i w:val="0"/>
          <w:iCs w:val="0"/>
          <w:caps w:val="0"/>
          <w:smallCaps w:val="0"/>
          <w:noProof w:val="0"/>
          <w:color w:val="3F3B35"/>
          <w:sz w:val="21"/>
          <w:szCs w:val="21"/>
          <w:lang w:val="en-US"/>
        </w:rPr>
        <w:t>Set up the CI/CD/LLM pipeline from zero (PR checks, automated tests, nightly builds, skills, agents).</w:t>
      </w:r>
    </w:p>
    <w:p w:rsidR="4832A34C" w:rsidP="7DCB6661" w:rsidRDefault="4832A34C" w14:paraId="4209D3D9" w14:textId="459B1053">
      <w:pPr>
        <w:pStyle w:val="Bullet2"/>
        <w:rPr>
          <w:b w:val="0"/>
          <w:bCs w:val="0"/>
          <w:i w:val="0"/>
          <w:iCs w:val="0"/>
          <w:caps w:val="0"/>
          <w:smallCaps w:val="0"/>
          <w:noProof w:val="0"/>
          <w:color w:val="3F3B35"/>
          <w:sz w:val="21"/>
          <w:szCs w:val="21"/>
          <w:lang w:val="en-US"/>
        </w:rPr>
      </w:pPr>
      <w:r w:rsidRPr="7DCB6661" w:rsidR="4832A34C">
        <w:rPr>
          <w:b w:val="0"/>
          <w:bCs w:val="0"/>
          <w:i w:val="0"/>
          <w:iCs w:val="0"/>
          <w:caps w:val="0"/>
          <w:smallCaps w:val="0"/>
          <w:noProof w:val="0"/>
          <w:color w:val="3F3B35"/>
          <w:sz w:val="21"/>
          <w:szCs w:val="21"/>
          <w:lang w:val="en-US"/>
        </w:rPr>
        <w:t>Tuned animations and performance in Compose and adapted KMP modules for iOS</w:t>
      </w:r>
    </w:p>
    <w:p w:rsidR="7DCB6661" w:rsidP="7DCB6661" w:rsidRDefault="7DCB6661" w14:paraId="09255B30" w14:textId="1012F85B">
      <w:pPr>
        <w:pStyle w:val="Bullet2"/>
        <w:numPr>
          <w:ilvl w:val="0"/>
          <w:numId w:val="0"/>
        </w:numPr>
        <w:ind w:left="0"/>
        <w:rPr>
          <w:b w:val="0"/>
          <w:bCs w:val="0"/>
          <w:i w:val="0"/>
          <w:iCs w:val="0"/>
          <w:caps w:val="0"/>
          <w:smallCaps w:val="0"/>
          <w:noProof w:val="0"/>
          <w:color w:val="3F3B35"/>
          <w:sz w:val="21"/>
          <w:szCs w:val="21"/>
          <w:lang w:val="en-US"/>
        </w:rPr>
      </w:pPr>
    </w:p>
    <w:p w:rsidR="4274679A" w:rsidP="0749D7D1" w:rsidRDefault="4274679A" w14:paraId="090B1AC7" w14:textId="6444A151">
      <w:pPr>
        <w:pStyle w:val="Normal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  <w:r w:rsidRPr="1ECA2AA8" w:rsidR="4B9E43CB">
        <w:rPr>
          <w:b w:val="1"/>
          <w:bCs w:val="1"/>
        </w:rPr>
        <w:t>Revolut (</w:t>
      </w:r>
      <w:r w:rsidRPr="1ECA2AA8" w:rsidR="7D6B4248">
        <w:rPr>
          <w:b w:val="1"/>
          <w:bCs w:val="1"/>
        </w:rPr>
        <w:t>f</w:t>
      </w:r>
      <w:r w:rsidRPr="1ECA2AA8" w:rsidR="4B9E43CB">
        <w:rPr>
          <w:b w:val="1"/>
          <w:bCs w:val="1"/>
        </w:rPr>
        <w:t xml:space="preserve">intech) </w:t>
      </w:r>
      <w:r w:rsidRPr="1ECA2AA8" w:rsidR="27AFC847">
        <w:rPr>
          <w:b w:val="1"/>
          <w:bCs w:val="1"/>
        </w:rPr>
        <w:t xml:space="preserve">· </w:t>
      </w:r>
      <w:r w:rsidRPr="1ECA2AA8" w:rsidR="03154544">
        <w:rPr>
          <w:b w:val="1"/>
          <w:bCs w:val="1"/>
        </w:rPr>
        <w:t>0</w:t>
      </w:r>
      <w:r w:rsidRPr="1ECA2AA8" w:rsidR="0E36E736">
        <w:rPr>
          <w:b w:val="1"/>
          <w:bCs w:val="1"/>
        </w:rPr>
        <w:t>5</w:t>
      </w:r>
      <w:r w:rsidRPr="1ECA2AA8" w:rsidR="03154544">
        <w:rPr>
          <w:b w:val="1"/>
          <w:bCs w:val="1"/>
        </w:rPr>
        <w:t>.202</w:t>
      </w:r>
      <w:r w:rsidRPr="1ECA2AA8" w:rsidR="1C7FC392">
        <w:rPr>
          <w:b w:val="1"/>
          <w:bCs w:val="1"/>
        </w:rPr>
        <w:t>5</w:t>
      </w:r>
      <w:r w:rsidRPr="1ECA2AA8" w:rsidR="03154544">
        <w:rPr>
          <w:b w:val="1"/>
          <w:bCs w:val="1"/>
        </w:rPr>
        <w:t xml:space="preserve"> – </w:t>
      </w:r>
      <w:r w:rsidRPr="1ECA2AA8" w:rsidR="49BEBB37">
        <w:rPr>
          <w:b w:val="1"/>
          <w:bCs w:val="1"/>
        </w:rPr>
        <w:t>0</w:t>
      </w:r>
      <w:r w:rsidRPr="1ECA2AA8" w:rsidR="2A73888D">
        <w:rPr>
          <w:b w:val="1"/>
          <w:bCs w:val="1"/>
        </w:rPr>
        <w:t>6</w:t>
      </w:r>
      <w:r w:rsidRPr="1ECA2AA8" w:rsidR="49BEBB37">
        <w:rPr>
          <w:b w:val="1"/>
          <w:bCs w:val="1"/>
        </w:rPr>
        <w:t xml:space="preserve">.2026 </w:t>
      </w:r>
      <w:r w:rsidRPr="1ECA2AA8" w:rsidR="131C08DC">
        <w:rPr>
          <w:b w:val="1"/>
          <w:bCs w:val="1"/>
        </w:rPr>
        <w:t>·</w:t>
      </w:r>
      <w:r w:rsidRPr="1ECA2AA8" w:rsidR="5533095A">
        <w:rPr>
          <w:b w:val="1"/>
          <w:bCs w:val="1"/>
        </w:rPr>
        <w:t xml:space="preserve"> </w:t>
      </w:r>
      <w:r w:rsidRPr="1ECA2AA8" w:rsidR="5533095A">
        <w:rPr>
          <w:b w:val="1"/>
          <w:bCs w:val="1"/>
        </w:rPr>
        <w:t xml:space="preserve">Android Engineer · </w:t>
      </w:r>
      <w:r w:rsidRPr="1ECA2AA8" w:rsidR="5533095A">
        <w:rPr>
          <w:b w:val="1"/>
          <w:bCs w:val="1"/>
        </w:rPr>
        <w:t>Portugal (remote</w:t>
      </w:r>
      <w:r w:rsidRPr="1ECA2AA8" w:rsidR="094A80AE">
        <w:rPr>
          <w:b w:val="1"/>
          <w:bCs w:val="1"/>
        </w:rPr>
        <w:t>)</w:t>
      </w:r>
    </w:p>
    <w:p w:rsidR="4274679A" w:rsidP="0749D7D1" w:rsidRDefault="4274679A" w14:paraId="267E3C72" w14:textId="17164E60">
      <w:pPr>
        <w:pStyle w:val="Bullet2"/>
        <w:rPr/>
      </w:pPr>
      <w:r w:rsidR="24D84763">
        <w:rPr/>
        <w:t xml:space="preserve">Building a </w:t>
      </w:r>
      <w:r w:rsidR="35B16440">
        <w:rPr/>
        <w:t xml:space="preserve">new </w:t>
      </w:r>
      <w:r w:rsidR="24D84763">
        <w:rPr/>
        <w:t>scalable business banking product from scratch (Kotlin, Coroutines, Flow).</w:t>
      </w:r>
    </w:p>
    <w:p w:rsidR="4274679A" w:rsidP="0749D7D1" w:rsidRDefault="4274679A" w14:paraId="2876D259" w14:textId="7CF781AC">
      <w:pPr>
        <w:pStyle w:val="Bullet2"/>
        <w:rPr/>
      </w:pPr>
      <w:r w:rsidR="412886B8">
        <w:rPr/>
        <w:t>Working in a small, fast-paced cross-functional team, owning features from discovery to release.</w:t>
      </w:r>
    </w:p>
    <w:p w:rsidR="4274679A" w:rsidP="7DCB6661" w:rsidRDefault="4274679A" w14:paraId="3479DAD3" w14:textId="3EB08DCD">
      <w:pPr>
        <w:pStyle w:val="Bullet2"/>
        <w:ind/>
        <w:rPr/>
      </w:pPr>
      <w:r w:rsidR="412886B8">
        <w:rPr/>
        <w:t xml:space="preserve">Actively </w:t>
      </w:r>
      <w:r w:rsidR="412886B8">
        <w:rPr/>
        <w:t>leveraging</w:t>
      </w:r>
      <w:r w:rsidR="412886B8">
        <w:rPr/>
        <w:t xml:space="preserve"> AI tools to speed up </w:t>
      </w:r>
      <w:r w:rsidR="47650AFA">
        <w:rPr/>
        <w:t>delivery</w:t>
      </w:r>
      <w:r w:rsidR="412886B8">
        <w:rPr/>
        <w:t xml:space="preserve"> </w:t>
      </w:r>
      <w:r w:rsidR="484A90AD">
        <w:rPr/>
        <w:t xml:space="preserve">while </w:t>
      </w:r>
      <w:r w:rsidR="412886B8">
        <w:rPr/>
        <w:t>maint</w:t>
      </w:r>
      <w:r w:rsidR="412886B8">
        <w:rPr/>
        <w:t>aining</w:t>
      </w:r>
      <w:r w:rsidR="412886B8">
        <w:rPr/>
        <w:t xml:space="preserve"> high coverage and stability</w:t>
      </w:r>
      <w:r w:rsidR="412886B8">
        <w:rPr/>
        <w:t>.</w:t>
      </w:r>
      <w:r>
        <w:br/>
      </w:r>
    </w:p>
    <w:p w:rsidR="4274679A" w:rsidP="0749D7D1" w:rsidRDefault="4274679A" w14:paraId="5F7EE5A7" w14:textId="34AF34F5">
      <w:pPr>
        <w:pStyle w:val="Normal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  <w:noProof w:val="0"/>
          <w:lang w:val="en-US"/>
        </w:rPr>
      </w:pPr>
      <w:r w:rsidRPr="1DB449B6" w:rsidR="4B521DEB">
        <w:rPr>
          <w:b w:val="1"/>
          <w:bCs w:val="1"/>
        </w:rPr>
        <w:t>GoGoals</w:t>
      </w:r>
      <w:r w:rsidRPr="1DB449B6" w:rsidR="4B521DEB">
        <w:rPr>
          <w:b w:val="1"/>
          <w:bCs w:val="1"/>
        </w:rPr>
        <w:t xml:space="preserve"> (</w:t>
      </w:r>
      <w:r w:rsidRPr="1DB449B6" w:rsidR="4B521DEB">
        <w:rPr>
          <w:b w:val="1"/>
          <w:bCs w:val="1"/>
        </w:rPr>
        <w:t>productivit</w:t>
      </w:r>
      <w:r w:rsidRPr="1DB449B6" w:rsidR="4B521DEB">
        <w:rPr>
          <w:b w:val="1"/>
          <w:bCs w:val="1"/>
        </w:rPr>
        <w:t>y</w:t>
      </w:r>
      <w:r w:rsidRPr="1DB449B6" w:rsidR="76BDFDBD">
        <w:rPr>
          <w:b w:val="1"/>
          <w:bCs w:val="1"/>
        </w:rPr>
        <w:t>/AI</w:t>
      </w:r>
      <w:r w:rsidRPr="1DB449B6" w:rsidR="4B521DEB">
        <w:rPr>
          <w:b w:val="1"/>
          <w:bCs w:val="1"/>
        </w:rPr>
        <w:t>) · 06.</w:t>
      </w:r>
      <w:r w:rsidRPr="1DB449B6" w:rsidR="4B521DEB">
        <w:rPr>
          <w:b w:val="1"/>
          <w:bCs w:val="1"/>
        </w:rPr>
        <w:t>2023 – 0</w:t>
      </w:r>
      <w:r w:rsidRPr="1DB449B6" w:rsidR="1268793B">
        <w:rPr>
          <w:b w:val="1"/>
          <w:bCs w:val="1"/>
        </w:rPr>
        <w:t>4</w:t>
      </w:r>
      <w:r w:rsidRPr="1DB449B6" w:rsidR="4B521DEB">
        <w:rPr>
          <w:b w:val="1"/>
          <w:bCs w:val="1"/>
        </w:rPr>
        <w:t>.202</w:t>
      </w:r>
      <w:r w:rsidRPr="1DB449B6" w:rsidR="3A0FE1B6">
        <w:rPr>
          <w:b w:val="1"/>
          <w:bCs w:val="1"/>
        </w:rPr>
        <w:t>5</w:t>
      </w:r>
      <w:r w:rsidRPr="1DB449B6" w:rsidR="4B521DEB">
        <w:rPr>
          <w:b w:val="1"/>
          <w:bCs w:val="1"/>
        </w:rPr>
        <w:t xml:space="preserve"> · </w:t>
      </w:r>
      <w:r w:rsidRPr="1DB449B6" w:rsidR="4B521DEB">
        <w:rPr>
          <w:rFonts w:ascii="Tahoma" w:hAnsi="Tahoma" w:eastAsia="Century Schoolbook" w:cs="Century Schoolbook"/>
          <w:b w:val="1"/>
          <w:bCs w:val="1"/>
          <w:i w:val="0"/>
          <w:iCs w:val="0"/>
          <w:caps w:val="0"/>
          <w:smallCaps w:val="0"/>
          <w:noProof w:val="0"/>
          <w:color w:val="39302B"/>
          <w:lang w:val="en-US"/>
        </w:rPr>
        <w:t xml:space="preserve">Founder / </w:t>
      </w:r>
      <w:r w:rsidRPr="1DB449B6" w:rsidR="7C81E0DF">
        <w:rPr>
          <w:b w:val="1"/>
          <w:bCs w:val="1"/>
        </w:rPr>
        <w:t xml:space="preserve">Senior </w:t>
      </w:r>
      <w:r w:rsidRPr="1DB449B6" w:rsidR="4B521DEB">
        <w:rPr>
          <w:rFonts w:ascii="Tahoma" w:hAnsi="Tahoma" w:eastAsia="Century Schoolbook" w:cs="Century Schoolbook"/>
          <w:b w:val="1"/>
          <w:bCs w:val="1"/>
          <w:i w:val="0"/>
          <w:iCs w:val="0"/>
          <w:caps w:val="0"/>
          <w:smallCaps w:val="0"/>
          <w:noProof w:val="0"/>
          <w:color w:val="39302B"/>
          <w:lang w:val="en-US"/>
        </w:rPr>
        <w:t>Android Engineer</w:t>
      </w:r>
      <w:r w:rsidRPr="1DB449B6" w:rsidR="4B521DEB">
        <w:rPr>
          <w:b w:val="1"/>
          <w:bCs w:val="1"/>
        </w:rPr>
        <w:t xml:space="preserve"> · Portugal</w:t>
      </w:r>
    </w:p>
    <w:p xmlns:wp14="http://schemas.microsoft.com/office/word/2010/wordml" w:rsidRPr="00991C99" w:rsidR="00A811BB" w:rsidP="0749D7D1" w:rsidRDefault="00A811BB" w14:paraId="174685AB" wp14:textId="613D27DD">
      <w:pPr>
        <w:pStyle w:val="Bullet2"/>
        <w:rPr/>
      </w:pPr>
      <w:r w:rsidR="4B521DEB">
        <w:rPr/>
        <w:t>Bootstrapped a</w:t>
      </w:r>
      <w:r w:rsidR="26362355">
        <w:rPr/>
        <w:t xml:space="preserve">n </w:t>
      </w:r>
      <w:r w:rsidR="09228E1A">
        <w:rPr/>
        <w:t xml:space="preserve">AI-powered </w:t>
      </w:r>
      <w:r w:rsidR="03122E54">
        <w:rPr/>
        <w:t>productivity</w:t>
      </w:r>
      <w:r w:rsidR="09228E1A">
        <w:rPr/>
        <w:t xml:space="preserve"> </w:t>
      </w:r>
      <w:r w:rsidR="09228E1A">
        <w:rPr/>
        <w:t>app</w:t>
      </w:r>
      <w:r w:rsidR="4B521DEB">
        <w:rPr/>
        <w:t xml:space="preserve"> from</w:t>
      </w:r>
      <w:r w:rsidR="4B521DEB">
        <w:rPr/>
        <w:t xml:space="preserve"> idea to live app on Google Play</w:t>
      </w:r>
      <w:r w:rsidR="07F06176">
        <w:rPr/>
        <w:t>.</w:t>
      </w:r>
    </w:p>
    <w:p w:rsidR="549F1985" w:rsidP="1DB449B6" w:rsidRDefault="549F1985" w14:paraId="68509632" w14:textId="520EDFFF">
      <w:pPr>
        <w:pStyle w:val="Bullet2"/>
        <w:rPr/>
      </w:pPr>
      <w:r w:rsidR="549F1985">
        <w:rPr/>
        <w:t xml:space="preserve">Pitched to incubators in </w:t>
      </w:r>
      <w:r w:rsidR="549F1985">
        <w:rPr/>
        <w:t>EU</w:t>
      </w:r>
      <w:r w:rsidR="549F1985">
        <w:rPr/>
        <w:t xml:space="preserve"> and US, securing acceptance from 2 programs and validating </w:t>
      </w:r>
      <w:r w:rsidR="549F1985">
        <w:rPr/>
        <w:t>market</w:t>
      </w:r>
      <w:r w:rsidR="549F1985">
        <w:rPr/>
        <w:t xml:space="preserve"> fit.</w:t>
      </w:r>
    </w:p>
    <w:p xmlns:wp14="http://schemas.microsoft.com/office/word/2010/wordml" w:rsidRPr="00991C99" w:rsidR="00A811BB" w:rsidP="0749D7D1" w:rsidRDefault="00A811BB" w14:paraId="290386A7" wp14:textId="15362B53">
      <w:pPr>
        <w:pStyle w:val="Bullet2"/>
        <w:numPr>
          <w:ilvl w:val="0"/>
          <w:numId w:val="0"/>
        </w:numPr>
        <w:ind w:left="490"/>
      </w:pPr>
    </w:p>
    <w:p xmlns:wp14="http://schemas.microsoft.com/office/word/2010/wordml" w:rsidRPr="00991C99" w:rsidR="00A811BB" w:rsidP="1DB449B6" w:rsidRDefault="00A811BB" w14:paraId="6A4B2D2D" wp14:textId="1CFA3875">
      <w:pPr>
        <w:pStyle w:val="Normal"/>
        <w:rPr>
          <w:b w:val="1"/>
          <w:bCs w:val="1"/>
        </w:rPr>
      </w:pPr>
      <w:r w:rsidRPr="1DB449B6" w:rsidR="2FAD1312">
        <w:rPr>
          <w:b w:val="1"/>
          <w:bCs w:val="1"/>
        </w:rPr>
        <w:t>Yandex ·</w:t>
      </w:r>
      <w:r w:rsidRPr="1DB449B6" w:rsidR="2DB50C1D">
        <w:rPr>
          <w:b w:val="1"/>
          <w:bCs w:val="1"/>
        </w:rPr>
        <w:t xml:space="preserve"> 04.2019</w:t>
      </w:r>
      <w:r w:rsidRPr="1DB449B6" w:rsidR="2FAD1312">
        <w:rPr>
          <w:b w:val="1"/>
          <w:bCs w:val="1"/>
        </w:rPr>
        <w:t xml:space="preserve"> </w:t>
      </w:r>
      <w:r w:rsidRPr="1DB449B6" w:rsidR="606D3BD5">
        <w:rPr>
          <w:b w:val="1"/>
          <w:bCs w:val="1"/>
        </w:rPr>
        <w:t xml:space="preserve">– 03.2023 · </w:t>
      </w:r>
      <w:r w:rsidRPr="1DB449B6" w:rsidR="7DAD0072">
        <w:rPr>
          <w:b w:val="1"/>
          <w:bCs w:val="1"/>
        </w:rPr>
        <w:t>Russia</w:t>
      </w:r>
    </w:p>
    <w:p xmlns:wp14="http://schemas.microsoft.com/office/word/2010/wordml" w:rsidRPr="00991C99" w:rsidR="00A811BB" w:rsidP="1DB449B6" w:rsidRDefault="00A811BB" w14:paraId="0A37501D" wp14:textId="60220662">
      <w:pPr>
        <w:pStyle w:val="Normal"/>
        <w:ind w:firstLine="490"/>
        <w:rPr>
          <w:b w:val="1"/>
          <w:bCs w:val="1"/>
          <w:lang w:val="ru-RU"/>
        </w:rPr>
      </w:pPr>
      <w:r w:rsidRPr="1DB449B6" w:rsidR="7DAD0072">
        <w:rPr>
          <w:b w:val="1"/>
          <w:bCs w:val="1"/>
        </w:rPr>
        <w:t>Dzen</w:t>
      </w:r>
      <w:r w:rsidRPr="1DB449B6" w:rsidR="7DAD0072">
        <w:rPr>
          <w:b w:val="1"/>
          <w:bCs w:val="1"/>
        </w:rPr>
        <w:t xml:space="preserve"> (video/browser) · </w:t>
      </w:r>
      <w:r w:rsidRPr="1DB449B6" w:rsidR="2FAD1312">
        <w:rPr>
          <w:b w:val="1"/>
          <w:bCs w:val="1"/>
        </w:rPr>
        <w:t xml:space="preserve">11.2020 – 03.2023 · Team Leader / </w:t>
      </w:r>
      <w:r w:rsidRPr="1DB449B6" w:rsidR="395970F4">
        <w:rPr>
          <w:b w:val="1"/>
          <w:bCs w:val="1"/>
        </w:rPr>
        <w:t xml:space="preserve">Senior </w:t>
      </w:r>
      <w:r w:rsidRPr="1DB449B6" w:rsidR="2FAD1312">
        <w:rPr>
          <w:b w:val="1"/>
          <w:bCs w:val="1"/>
        </w:rPr>
        <w:t>Android Engineer</w:t>
      </w:r>
      <w:r w:rsidRPr="1DB449B6" w:rsidR="2FAD1312">
        <w:rPr>
          <w:b w:val="1"/>
          <w:bCs w:val="1"/>
        </w:rPr>
        <w:t xml:space="preserve"> </w:t>
      </w:r>
    </w:p>
    <w:p xmlns:wp14="http://schemas.microsoft.com/office/word/2010/wordml" w:rsidRPr="000E0184" w:rsidR="00753B42" w:rsidP="0749D7D1" w:rsidRDefault="00753B42" w14:paraId="2C9B55EC" wp14:textId="4A79369A">
      <w:pPr>
        <w:pStyle w:val="Bullet2"/>
        <w:rPr>
          <w:b w:val="0"/>
          <w:bCs w:val="0"/>
        </w:rPr>
      </w:pPr>
      <w:r w:rsidR="217FFE38">
        <w:rPr>
          <w:b w:val="0"/>
          <w:bCs w:val="0"/>
        </w:rPr>
        <w:t xml:space="preserve">Increased average user time spent on video content from </w:t>
      </w:r>
      <w:r w:rsidR="217FFE38">
        <w:rPr>
          <w:b w:val="0"/>
          <w:bCs w:val="0"/>
        </w:rPr>
        <w:t>~5% to ~50%</w:t>
      </w:r>
      <w:r w:rsidR="217FFE38">
        <w:rPr>
          <w:b w:val="0"/>
          <w:bCs w:val="0"/>
        </w:rPr>
        <w:t>, making video the most viewed content type in the apps.</w:t>
      </w:r>
    </w:p>
    <w:p xmlns:wp14="http://schemas.microsoft.com/office/word/2010/wordml" w:rsidRPr="000E0184" w:rsidR="00753B42" w:rsidP="0749D7D1" w:rsidRDefault="00753B42" w14:paraId="25849027" wp14:textId="018F1755">
      <w:pPr>
        <w:pStyle w:val="Bullet2"/>
        <w:rPr>
          <w:b w:val="0"/>
          <w:bCs w:val="0"/>
        </w:rPr>
      </w:pPr>
      <w:r w:rsidR="66D8F14C">
        <w:rPr>
          <w:b w:val="0"/>
          <w:bCs w:val="0"/>
        </w:rPr>
        <w:t xml:space="preserve">Led the Android video team </w:t>
      </w:r>
      <w:r w:rsidR="66D8F14C">
        <w:rPr>
          <w:b w:val="0"/>
          <w:bCs w:val="0"/>
        </w:rPr>
        <w:t>(8 engineers)</w:t>
      </w:r>
      <w:r w:rsidR="66D8F14C">
        <w:rPr>
          <w:b w:val="0"/>
          <w:bCs w:val="0"/>
        </w:rPr>
        <w:t xml:space="preserve"> responsible for video features in </w:t>
      </w:r>
      <w:r w:rsidR="66D8F14C">
        <w:rPr>
          <w:b w:val="0"/>
          <w:bCs w:val="0"/>
        </w:rPr>
        <w:t>Yandex.Zen</w:t>
      </w:r>
      <w:r w:rsidR="66D8F14C">
        <w:rPr>
          <w:b w:val="0"/>
          <w:bCs w:val="0"/>
        </w:rPr>
        <w:t xml:space="preserve"> and integrations into Yandex Search and Yandex Browser with 20M+ daily active users.</w:t>
      </w:r>
    </w:p>
    <w:p xmlns:wp14="http://schemas.microsoft.com/office/word/2010/wordml" w:rsidRPr="000E0184" w:rsidR="00753B42" w:rsidP="0749D7D1" w:rsidRDefault="00753B42" w14:paraId="616B1D14" wp14:textId="29727D3B">
      <w:pPr>
        <w:pStyle w:val="Bullet2"/>
        <w:rPr>
          <w:b w:val="0"/>
          <w:bCs w:val="0"/>
        </w:rPr>
      </w:pPr>
      <w:r w:rsidR="2FAD1312">
        <w:rPr>
          <w:b w:val="0"/>
          <w:bCs w:val="0"/>
        </w:rPr>
        <w:t>Designed a</w:t>
      </w:r>
      <w:r w:rsidR="40F94F0F">
        <w:rPr>
          <w:b w:val="0"/>
          <w:bCs w:val="0"/>
        </w:rPr>
        <w:t xml:space="preserve"> new</w:t>
      </w:r>
      <w:r w:rsidR="2FAD1312">
        <w:rPr>
          <w:b w:val="0"/>
          <w:bCs w:val="0"/>
        </w:rPr>
        <w:t xml:space="preserve"> </w:t>
      </w:r>
      <w:r w:rsidR="2FAD1312">
        <w:rPr>
          <w:b w:val="0"/>
          <w:bCs w:val="0"/>
        </w:rPr>
        <w:t>effici</w:t>
      </w:r>
      <w:r w:rsidR="2FAD1312">
        <w:rPr>
          <w:b w:val="0"/>
          <w:bCs w:val="0"/>
        </w:rPr>
        <w:t xml:space="preserve">ent </w:t>
      </w:r>
      <w:r w:rsidR="2FAD1312">
        <w:rPr>
          <w:b w:val="0"/>
          <w:bCs w:val="0"/>
        </w:rPr>
        <w:t>compo</w:t>
      </w:r>
      <w:r w:rsidR="2FAD1312">
        <w:rPr>
          <w:b w:val="0"/>
          <w:bCs w:val="0"/>
        </w:rPr>
        <w:t>nent</w:t>
      </w:r>
      <w:r w:rsidR="2FAD1312">
        <w:rPr>
          <w:b w:val="0"/>
          <w:bCs w:val="0"/>
        </w:rPr>
        <w:t xml:space="preserve"> system for embedding video layouts across the app</w:t>
      </w:r>
      <w:r w:rsidR="60075E8F">
        <w:rPr>
          <w:b w:val="0"/>
          <w:bCs w:val="0"/>
        </w:rPr>
        <w:t>s</w:t>
      </w:r>
      <w:r w:rsidR="2FAD1312">
        <w:rPr>
          <w:b w:val="0"/>
          <w:bCs w:val="0"/>
        </w:rPr>
        <w:t>.</w:t>
      </w:r>
    </w:p>
    <w:p xmlns:wp14="http://schemas.microsoft.com/office/word/2010/wordml" w:rsidRPr="000E0184" w:rsidR="00753B42" w:rsidP="0749D7D1" w:rsidRDefault="00753B42" w14:paraId="19FE26BD" wp14:textId="24983DF2">
      <w:pPr>
        <w:pStyle w:val="Bullet2"/>
        <w:numPr>
          <w:ilvl w:val="0"/>
          <w:numId w:val="0"/>
        </w:numPr>
        <w:ind w:left="490"/>
      </w:pPr>
    </w:p>
    <w:p xmlns:wp14="http://schemas.microsoft.com/office/word/2010/wordml" w:rsidRPr="000E0184" w:rsidR="00753B42" w:rsidP="1DB449B6" w:rsidRDefault="00753B42" w14:paraId="74D184FD" wp14:textId="20C87EC9">
      <w:pPr>
        <w:pStyle w:val="Normal"/>
        <w:ind w:firstLine="490"/>
        <w:rPr>
          <w:b w:val="1"/>
          <w:bCs w:val="1"/>
        </w:rPr>
      </w:pPr>
      <w:r w:rsidRPr="1DB449B6" w:rsidR="7226C314">
        <w:rPr>
          <w:b w:val="1"/>
          <w:bCs w:val="1"/>
        </w:rPr>
        <w:t>Sloy</w:t>
      </w:r>
      <w:r w:rsidRPr="1DB449B6" w:rsidR="2FAD1312">
        <w:rPr>
          <w:b w:val="1"/>
          <w:bCs w:val="1"/>
        </w:rPr>
        <w:t>(video/AR) · 04.2019 – 11.2020 · Android Engineer</w:t>
      </w:r>
    </w:p>
    <w:p w:rsidR="7B38A814" w:rsidP="0749D7D1" w:rsidRDefault="7B38A814" w14:paraId="2D775757" w14:textId="0C14FA28">
      <w:pPr>
        <w:pStyle w:val="Bullet2"/>
        <w:rPr>
          <w:noProof w:val="0"/>
          <w:lang w:val="en-US"/>
        </w:rPr>
      </w:pPr>
      <w:r w:rsidRPr="0749D7D1" w:rsidR="7B38A814">
        <w:rPr>
          <w:noProof w:val="0"/>
          <w:lang w:val="en-US"/>
        </w:rPr>
        <w:t>Built and led a small Android team for a fashion AR startup (Sloy) and released the app in stealth mode within 9 months.</w:t>
      </w:r>
    </w:p>
    <w:p w:rsidR="2712EF5C" w:rsidP="0749D7D1" w:rsidRDefault="2712EF5C" w14:paraId="05D1A2DB" w14:textId="3E1818BD">
      <w:pPr>
        <w:pStyle w:val="Bullet2"/>
        <w:rPr>
          <w:noProof w:val="0"/>
          <w:lang w:val="en-US"/>
        </w:rPr>
      </w:pPr>
      <w:r w:rsidRPr="0749D7D1" w:rsidR="2712EF5C">
        <w:rPr>
          <w:noProof w:val="0"/>
          <w:lang w:val="en-US"/>
        </w:rPr>
        <w:t xml:space="preserve">Designed and developed </w:t>
      </w:r>
      <w:r w:rsidRPr="0749D7D1" w:rsidR="3449540B">
        <w:rPr>
          <w:noProof w:val="0"/>
          <w:lang w:val="en-US"/>
        </w:rPr>
        <w:t xml:space="preserve">the app </w:t>
      </w:r>
      <w:r w:rsidRPr="0749D7D1" w:rsidR="2712EF5C">
        <w:rPr>
          <w:noProof w:val="0"/>
          <w:lang w:val="en-US"/>
        </w:rPr>
        <w:t xml:space="preserve">using Clean Architecture and a multi-module system. </w:t>
      </w:r>
    </w:p>
    <w:p w:rsidR="2712EF5C" w:rsidP="0749D7D1" w:rsidRDefault="2712EF5C" w14:paraId="2F4A63F2" w14:textId="57893D78">
      <w:pPr>
        <w:pStyle w:val="Bullet2"/>
        <w:rPr>
          <w:noProof w:val="0"/>
          <w:lang w:val="en-US"/>
        </w:rPr>
      </w:pPr>
      <w:r w:rsidRPr="0749D7D1" w:rsidR="2712EF5C">
        <w:rPr>
          <w:noProof w:val="0"/>
          <w:lang w:val="en-US"/>
        </w:rPr>
        <w:t>Implemented MVVM and MVP patterns in the UI layer to enhance maintainability and scalability.</w:t>
      </w:r>
    </w:p>
    <w:p w:rsidR="0749D7D1" w:rsidP="0749D7D1" w:rsidRDefault="0749D7D1" w14:paraId="2904B634" w14:textId="5535F235">
      <w:pPr>
        <w:pStyle w:val="Bullet2"/>
        <w:numPr>
          <w:ilvl w:val="0"/>
          <w:numId w:val="0"/>
        </w:numPr>
        <w:ind w:left="490"/>
        <w:rPr>
          <w:noProof w:val="0"/>
          <w:lang w:val="en-US"/>
        </w:rPr>
      </w:pPr>
    </w:p>
    <w:p w:rsidR="1DB449B6" w:rsidP="1DB449B6" w:rsidRDefault="1DB449B6" w14:paraId="283A04C9" w14:textId="640810E7">
      <w:pPr>
        <w:pStyle w:val="Normal"/>
        <w:rPr>
          <w:b w:val="1"/>
          <w:bCs w:val="1"/>
        </w:rPr>
      </w:pPr>
    </w:p>
    <w:p w:rsidR="552BD0BD" w:rsidP="0749D7D1" w:rsidRDefault="552BD0BD" w14:paraId="44922A09" w14:textId="6357374A">
      <w:pPr>
        <w:pStyle w:val="Normal"/>
        <w:rPr>
          <w:b w:val="1"/>
          <w:bCs w:val="1"/>
        </w:rPr>
      </w:pPr>
      <w:r w:rsidRPr="7DCB6661" w:rsidR="3880879D">
        <w:rPr>
          <w:b w:val="1"/>
          <w:bCs w:val="1"/>
        </w:rPr>
        <w:t xml:space="preserve">Other </w:t>
      </w:r>
      <w:r w:rsidRPr="7DCB6661" w:rsidR="552BD0BD">
        <w:rPr>
          <w:b w:val="1"/>
          <w:bCs w:val="1"/>
        </w:rPr>
        <w:t>experience</w:t>
      </w:r>
    </w:p>
    <w:p w:rsidR="2215C147" w:rsidP="7DCB6661" w:rsidRDefault="2215C147" w14:paraId="5505C970" w14:textId="02223163">
      <w:pPr>
        <w:pStyle w:val="Bullet2"/>
        <w:rPr>
          <w:noProof w:val="0"/>
          <w:lang w:val="en-US"/>
        </w:rPr>
      </w:pPr>
      <w:r w:rsidRPr="7DCB6661" w:rsidR="2215C147">
        <w:rPr>
          <w:noProof w:val="0"/>
          <w:lang w:val="en-US"/>
        </w:rPr>
        <w:t xml:space="preserve">Android Engineer at Avalanche (2024–2025): </w:t>
      </w:r>
      <w:r w:rsidR="2215C147">
        <w:rPr/>
        <w:t>built Android layer for a marketplace app (React Native)</w:t>
      </w:r>
      <w:r w:rsidRPr="7DCB6661" w:rsidR="2215C147">
        <w:rPr>
          <w:noProof w:val="0"/>
          <w:lang w:val="en-US"/>
        </w:rPr>
        <w:t>.</w:t>
      </w:r>
    </w:p>
    <w:p w:rsidR="129FE375" w:rsidP="0749D7D1" w:rsidRDefault="129FE375" w14:paraId="3B868D33" w14:textId="7B42B006">
      <w:pPr>
        <w:pStyle w:val="Bullet2"/>
        <w:rPr>
          <w:noProof w:val="0"/>
          <w:lang w:val="en-US"/>
        </w:rPr>
      </w:pPr>
      <w:r w:rsidRPr="0749D7D1" w:rsidR="129FE375">
        <w:rPr>
          <w:noProof w:val="0"/>
          <w:lang w:val="en-US"/>
        </w:rPr>
        <w:t>Android Engineer at Visitech (2017–2019): developed a B2B tablet app for field engineers.</w:t>
      </w:r>
    </w:p>
    <w:p w:rsidR="129FE375" w:rsidP="0749D7D1" w:rsidRDefault="129FE375" w14:paraId="5E1CC639" w14:textId="4357DB0B">
      <w:pPr>
        <w:pStyle w:val="Bullet2"/>
        <w:rPr>
          <w:noProof w:val="0"/>
          <w:lang w:val="en-US"/>
        </w:rPr>
      </w:pPr>
      <w:r w:rsidRPr="0749D7D1" w:rsidR="129FE375">
        <w:rPr>
          <w:noProof w:val="0"/>
          <w:lang w:val="en-US"/>
        </w:rPr>
        <w:t>Android Engineer at Coffice (2016): developed an Android app for ordering coffee capsules.</w:t>
      </w:r>
    </w:p>
    <w:p w:rsidR="0749D7D1" w:rsidP="0749D7D1" w:rsidRDefault="0749D7D1" w14:paraId="75919B8C" w14:textId="4BC4ACB3">
      <w:pPr>
        <w:pStyle w:val="Bullet2"/>
        <w:numPr>
          <w:ilvl w:val="0"/>
          <w:numId w:val="0"/>
        </w:numPr>
        <w:ind w:left="0"/>
        <w:rPr>
          <w:noProof w:val="0"/>
          <w:lang w:val="en-US"/>
        </w:rPr>
      </w:pPr>
    </w:p>
    <w:p xmlns:wp14="http://schemas.microsoft.com/office/word/2010/wordml" w:rsidR="00623FC9" w:rsidP="0749D7D1" w:rsidRDefault="00623FC9" w14:paraId="72A3D3EC" wp14:textId="21E4225C">
      <w:pPr>
        <w:pStyle w:val="Normal"/>
        <w:ind/>
      </w:pPr>
    </w:p>
    <w:p w:rsidR="65B66DE6" w:rsidP="1DB449B6" w:rsidRDefault="65B66DE6" w14:paraId="725AE743" w14:textId="405FB2E7">
      <w:pPr>
        <w:pStyle w:val="Heading1"/>
        <w:rPr>
          <w:rFonts w:ascii="Tahoma" w:hAnsi="Tahoma" w:eastAsia="Tahoma" w:cs="Tahoma"/>
          <w:noProof w:val="0"/>
          <w:lang w:val="en-US"/>
        </w:rPr>
      </w:pPr>
      <w:r w:rsidRPr="1DB449B6" w:rsidR="65B66DE6">
        <w:rPr>
          <w:rFonts w:ascii="Tahoma" w:hAnsi="Tahoma" w:eastAsia="Tahoma" w:cs="Tahoma"/>
          <w:noProof w:val="0"/>
          <w:lang w:val="en-US"/>
        </w:rPr>
        <w:t>SKILLS</w:t>
      </w:r>
    </w:p>
    <w:p w:rsidR="65B66DE6" w:rsidP="1DB449B6" w:rsidRDefault="65B66DE6" w14:paraId="1E73B959" w14:textId="4458A869">
      <w:pPr>
        <w:pStyle w:val="Normal"/>
      </w:pPr>
      <w:r w:rsidRPr="1ECA2AA8" w:rsidR="65B66DE6">
        <w:rPr>
          <w:b w:val="1"/>
          <w:bCs w:val="1"/>
          <w:i w:val="0"/>
          <w:iCs w:val="0"/>
        </w:rPr>
        <w:t>Programming</w:t>
      </w:r>
      <w:r w:rsidR="65B66DE6">
        <w:rPr/>
        <w:t>: Kotlin (</w:t>
      </w:r>
      <w:r w:rsidR="6481452D">
        <w:rPr/>
        <w:t>Advanced</w:t>
      </w:r>
      <w:r w:rsidR="65B66DE6">
        <w:rPr/>
        <w:t>), Java (</w:t>
      </w:r>
      <w:r w:rsidR="70AD4832">
        <w:rPr/>
        <w:t>Advanced</w:t>
      </w:r>
      <w:r w:rsidR="65B66DE6">
        <w:rPr/>
        <w:t xml:space="preserve">), Swift, C++, Android SDK, Jetpack Compose, Coroutines/Flow, Room, Hilt/Dagger, Retrofit, Gradle </w:t>
      </w:r>
    </w:p>
    <w:p w:rsidR="65B66DE6" w:rsidP="1DB449B6" w:rsidRDefault="65B66DE6" w14:paraId="000D0A96" w14:textId="7E5AD482">
      <w:pPr>
        <w:pStyle w:val="Normal"/>
      </w:pPr>
      <w:r w:rsidRPr="1DB449B6" w:rsidR="65B66DE6">
        <w:rPr>
          <w:b w:val="1"/>
          <w:bCs w:val="1"/>
        </w:rPr>
        <w:t>Architecture</w:t>
      </w:r>
      <w:r w:rsidR="65B66DE6">
        <w:rPr/>
        <w:t xml:space="preserve">: Clean Architecture, SOLID, System design, TDD, MVVM/MVI/MVP, multi-module projects </w:t>
      </w:r>
    </w:p>
    <w:p w:rsidR="65B66DE6" w:rsidP="1DB449B6" w:rsidRDefault="65B66DE6" w14:paraId="7EF281AD" w14:textId="632FC6B4">
      <w:pPr>
        <w:pStyle w:val="Normal"/>
      </w:pPr>
      <w:r w:rsidRPr="1DB449B6" w:rsidR="65B66DE6">
        <w:rPr>
          <w:b w:val="1"/>
          <w:bCs w:val="1"/>
        </w:rPr>
        <w:t>Testing &amp; Automation</w:t>
      </w:r>
      <w:r w:rsidR="65B66DE6">
        <w:rPr/>
        <w:t>: Unit &amp; UI testing (JUnit, Mockito, Espresso, Kaspresso), CI/CD (Jenkins, TeamCity), performance &amp; memory profiling</w:t>
      </w:r>
    </w:p>
    <w:p w:rsidR="65B66DE6" w:rsidP="1DB449B6" w:rsidRDefault="65B66DE6" w14:paraId="7DE376C9" w14:textId="5B181878">
      <w:pPr>
        <w:pStyle w:val="Normal"/>
      </w:pPr>
      <w:r w:rsidRPr="7DCB6661" w:rsidR="65B66DE6">
        <w:rPr>
          <w:b w:val="1"/>
          <w:bCs w:val="1"/>
        </w:rPr>
        <w:t>AI</w:t>
      </w:r>
      <w:r w:rsidR="65B66DE6">
        <w:rPr/>
        <w:t>: Cursor, Claude, Gemini, multi-agent workflows, cost optimization, rules,</w:t>
      </w:r>
      <w:r w:rsidR="0BA4F40D">
        <w:rPr/>
        <w:t xml:space="preserve"> skills, agents,</w:t>
      </w:r>
      <w:r w:rsidR="65B66DE6">
        <w:rPr/>
        <w:t xml:space="preserve"> </w:t>
      </w:r>
      <w:r w:rsidR="65B66DE6">
        <w:rPr/>
        <w:t>MCP</w:t>
      </w:r>
    </w:p>
    <w:p w:rsidR="65B66DE6" w:rsidP="1DB449B6" w:rsidRDefault="65B66DE6" w14:paraId="2B289181" w14:textId="037F862B">
      <w:pPr>
        <w:pStyle w:val="Normal"/>
      </w:pPr>
      <w:r w:rsidRPr="1DB449B6" w:rsidR="65B66DE6">
        <w:rPr>
          <w:b w:val="1"/>
          <w:bCs w:val="1"/>
        </w:rPr>
        <w:t>Publishing &amp; Analytics</w:t>
      </w:r>
      <w:r w:rsidR="65B66DE6">
        <w:rPr/>
        <w:t>: Play Store publishing (from scratch), release pipeline, A/B experiments, product metrics, crash-free rate, ANR monitoring</w:t>
      </w:r>
    </w:p>
    <w:p w:rsidR="65B66DE6" w:rsidP="1DB449B6" w:rsidRDefault="65B66DE6" w14:paraId="2C01A90F" w14:textId="56AC5418">
      <w:pPr>
        <w:pStyle w:val="Normal"/>
      </w:pPr>
      <w:r w:rsidRPr="1ECA2AA8" w:rsidR="65B66DE6">
        <w:rPr>
          <w:b w:val="1"/>
          <w:bCs w:val="1"/>
        </w:rPr>
        <w:t>Leadership</w:t>
      </w:r>
      <w:r w:rsidR="65B66DE6">
        <w:rPr/>
        <w:t xml:space="preserve">: </w:t>
      </w:r>
      <w:r w:rsidR="11897BA7">
        <w:rPr/>
        <w:t>t</w:t>
      </w:r>
      <w:r w:rsidR="65B66DE6">
        <w:rPr/>
        <w:t>eam leadership, mentoring, product ownership, hiring, conflict resolution, public speaking</w:t>
      </w:r>
    </w:p>
    <w:p w:rsidR="65B66DE6" w:rsidP="1DB449B6" w:rsidRDefault="65B66DE6" w14:paraId="06951B4B" w14:textId="712DD0B5">
      <w:pPr>
        <w:pStyle w:val="Normal"/>
      </w:pPr>
      <w:r w:rsidRPr="1ECA2AA8" w:rsidR="65B66DE6">
        <w:rPr>
          <w:b w:val="1"/>
          <w:bCs w:val="1"/>
        </w:rPr>
        <w:t>Languages</w:t>
      </w:r>
      <w:r w:rsidR="65B66DE6">
        <w:rPr/>
        <w:t>: English (C1), Russian (Native)</w:t>
      </w:r>
      <w:r w:rsidR="28E17AB1">
        <w:rPr/>
        <w:t xml:space="preserve">, </w:t>
      </w:r>
      <w:r w:rsidR="28E17AB1">
        <w:rPr/>
        <w:t>Portuguese (A1)</w:t>
      </w:r>
    </w:p>
    <w:p w:rsidR="1DB449B6" w:rsidP="1DB449B6" w:rsidRDefault="1DB449B6" w14:paraId="219DB0EE" w14:textId="73BEF872">
      <w:pPr>
        <w:pStyle w:val="Normal"/>
      </w:pPr>
    </w:p>
    <w:p xmlns:wp14="http://schemas.microsoft.com/office/word/2010/wordml" w:rsidRPr="00C52DDE" w:rsidR="00971EE2" w:rsidP="1DB449B6" w:rsidRDefault="00971EE2" w14:paraId="07DEE553" wp14:textId="77777777">
      <w:pPr>
        <w:pStyle w:val="Heading1"/>
        <w:rPr>
          <w:rFonts w:ascii="Tahoma" w:hAnsi="Tahoma" w:eastAsia="Tahoma" w:cs="Tahoma"/>
          <w:noProof w:val="0"/>
          <w:lang w:val="en-US"/>
        </w:rPr>
      </w:pPr>
      <w:r w:rsidRPr="1DB449B6" w:rsidR="339B653C">
        <w:rPr>
          <w:rFonts w:ascii="Tahoma" w:hAnsi="Tahoma" w:eastAsia="Tahoma" w:cs="Tahoma"/>
          <w:noProof w:val="0"/>
          <w:lang w:val="en-US"/>
        </w:rPr>
        <w:t>EDUCATION</w:t>
      </w:r>
    </w:p>
    <w:p w:rsidR="07D1E391" w:rsidP="0749D7D1" w:rsidRDefault="07D1E391" w14:paraId="3FEDA088" w14:textId="58C0B0C9">
      <w:pPr>
        <w:pStyle w:val="Normal"/>
        <w:rPr>
          <w:b w:val="1"/>
          <w:bCs w:val="1"/>
        </w:rPr>
      </w:pPr>
      <w:r w:rsidRPr="0749D7D1" w:rsidR="07D1E391">
        <w:rPr>
          <w:b w:val="1"/>
          <w:bCs w:val="1"/>
        </w:rPr>
        <w:t>Bauman Moscow State Technical University · 2012–2018 · Russia</w:t>
      </w:r>
    </w:p>
    <w:p w:rsidR="07D1E391" w:rsidP="0749D7D1" w:rsidRDefault="07D1E391" w14:paraId="08F858B7" w14:textId="796B5EC7">
      <w:pPr>
        <w:pStyle w:val="Bullet2"/>
        <w:rPr>
          <w:b w:val="1"/>
          <w:bCs w:val="1"/>
        </w:rPr>
      </w:pPr>
      <w:r w:rsidR="07D1E391">
        <w:rPr/>
        <w:t>Specialist (equivalent to M.Eng.) in Laser and Optical Technology</w:t>
      </w:r>
    </w:p>
    <w:p w:rsidR="0749D7D1" w:rsidP="0749D7D1" w:rsidRDefault="0749D7D1" w14:paraId="718C83C8" w14:textId="3664725C">
      <w:pPr>
        <w:pStyle w:val="Bullet2"/>
        <w:numPr>
          <w:ilvl w:val="0"/>
          <w:numId w:val="0"/>
        </w:numPr>
        <w:ind w:left="490"/>
        <w:rPr>
          <w:b w:val="1"/>
          <w:bCs w:val="1"/>
        </w:rPr>
      </w:pPr>
    </w:p>
    <w:p w:rsidR="0749D7D1" w:rsidP="0749D7D1" w:rsidRDefault="0749D7D1" w14:paraId="2D4A89B9" w14:textId="53D364C0">
      <w:pPr>
        <w:pStyle w:val="Bullet2"/>
        <w:numPr>
          <w:ilvl w:val="0"/>
          <w:numId w:val="0"/>
        </w:numPr>
        <w:ind w:left="490"/>
        <w:rPr>
          <w:b w:val="1"/>
          <w:bCs w:val="1"/>
        </w:rPr>
      </w:pPr>
    </w:p>
    <w:p w:rsidR="4246BF76" w:rsidP="0749D7D1" w:rsidRDefault="4246BF76" w14:paraId="64226BE6" w14:textId="6EB8170D">
      <w:pPr>
        <w:pStyle w:val="Normal"/>
        <w:rPr>
          <w:b w:val="1"/>
          <w:bCs w:val="1"/>
        </w:rPr>
      </w:pPr>
      <w:r w:rsidRPr="0749D7D1" w:rsidR="4246BF76">
        <w:rPr>
          <w:b w:val="1"/>
          <w:bCs w:val="1"/>
        </w:rPr>
        <w:t>Mail.Ru</w:t>
      </w:r>
      <w:r w:rsidRPr="0749D7D1" w:rsidR="4246BF76">
        <w:rPr>
          <w:b w:val="1"/>
          <w:bCs w:val="1"/>
        </w:rPr>
        <w:t xml:space="preserve"> Group Technopark · 2015–2017 · Russia</w:t>
      </w:r>
    </w:p>
    <w:p w:rsidR="07D1E391" w:rsidP="0749D7D1" w:rsidRDefault="07D1E391" w14:paraId="48BEC107" w14:textId="797A2B38">
      <w:pPr>
        <w:pStyle w:val="Bullet2"/>
        <w:rPr>
          <w:noProof w:val="0"/>
          <w:lang w:val="en-US"/>
        </w:rPr>
      </w:pPr>
      <w:r w:rsidRPr="0749D7D1" w:rsidR="07D1E391">
        <w:rPr>
          <w:noProof w:val="0"/>
          <w:lang w:val="en-US"/>
        </w:rPr>
        <w:t xml:space="preserve">System Architecture &amp; </w:t>
      </w:r>
      <w:r w:rsidRPr="0749D7D1" w:rsidR="04BDF1F6">
        <w:rPr>
          <w:noProof w:val="0"/>
          <w:lang w:val="en-US"/>
        </w:rPr>
        <w:t xml:space="preserve">Mobile </w:t>
      </w:r>
      <w:r w:rsidRPr="0749D7D1" w:rsidR="07D1E391">
        <w:rPr>
          <w:noProof w:val="0"/>
          <w:lang w:val="en-US"/>
        </w:rPr>
        <w:t xml:space="preserve">Development programs </w:t>
      </w:r>
    </w:p>
    <w:sectPr w:rsidRPr="00175C03" w:rsidR="00B56988" w:rsidSect="00BD2056">
      <w:headerReference w:type="default" r:id="rId10"/>
      <w:footerReference w:type="first" r:id="rId11"/>
      <w:pgSz w:w="12240" w:h="15840" w:orient="portrait" w:code="1"/>
      <w:pgMar w:top="1440" w:right="1080" w:bottom="1440" w:left="108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B70794" w:rsidRDefault="00B70794" w14:paraId="60061E4C" wp14:textId="77777777">
      <w:pPr>
        <w:spacing w:after="0" w:line="240" w:lineRule="auto"/>
      </w:pPr>
      <w:r>
        <w:separator/>
      </w:r>
    </w:p>
    <w:p xmlns:wp14="http://schemas.microsoft.com/office/word/2010/wordml" w:rsidR="00B70794" w:rsidRDefault="00B70794" w14:paraId="44EAFD9C" wp14:textId="77777777"/>
  </w:endnote>
  <w:endnote w:type="continuationSeparator" w:id="0">
    <w:p xmlns:wp14="http://schemas.microsoft.com/office/word/2010/wordml" w:rsidR="00B70794" w:rsidRDefault="00B70794" w14:paraId="4B94D5A5" wp14:textId="77777777">
      <w:pPr>
        <w:spacing w:after="0" w:line="240" w:lineRule="auto"/>
      </w:pPr>
      <w:r>
        <w:continuationSeparator/>
      </w:r>
    </w:p>
    <w:p xmlns:wp14="http://schemas.microsoft.com/office/word/2010/wordml" w:rsidR="00B70794" w:rsidRDefault="00B70794" w14:paraId="3DEEC669" wp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xmlns:wp14="http://schemas.microsoft.com/office/word/2010/wordml" w:rsidR="00971EE2" w:rsidRDefault="0049649F" w14:paraId="0F843502" wp14:textId="77777777">
    <w:pPr>
      <w:pStyle w:val="Foot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5B54DDD5" wp14:editId="7777777">
              <wp:simplePos x="0" y="0"/>
              <wp:positionH relativeFrom="column">
                <wp:posOffset>4924425</wp:posOffset>
              </wp:positionH>
              <wp:positionV relativeFrom="paragraph">
                <wp:posOffset>-920115</wp:posOffset>
              </wp:positionV>
              <wp:extent cx="1103630" cy="1071245"/>
              <wp:effectExtent l="19050" t="19050" r="1270" b="0"/>
              <wp:wrapNone/>
              <wp:docPr id="1" name="Oval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103630" cy="107124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38100" cmpd="dbl">
                        <a:solidFill>
                          <a:srgbClr val="292934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xmlns:wp14="http://schemas.microsoft.com/office/word/2010/wordml" w:rsidRPr="00971EE2" w:rsidR="00971EE2" w:rsidP="00971EE2" w:rsidRDefault="00971EE2" w14:paraId="1B653A91" wp14:textId="77777777">
                          <w:pPr>
                            <w:spacing w:after="0" w:line="240" w:lineRule="auto"/>
                            <w:jc w:val="center"/>
                            <w:rPr>
                              <w:color w:val="9D172E"/>
                              <w:sz w:val="40"/>
                            </w:rPr>
                          </w:pPr>
                          <w:r w:rsidRPr="00971EE2">
                            <w:rPr>
                              <w:color w:val="9D172E"/>
                              <w:sz w:val="40"/>
                            </w:rPr>
                            <w:t>Hire</w:t>
                          </w:r>
                        </w:p>
                        <w:p xmlns:wp14="http://schemas.microsoft.com/office/word/2010/wordml" w:rsidRPr="00971EE2" w:rsidR="00971EE2" w:rsidP="00971EE2" w:rsidRDefault="00971EE2" w14:paraId="5DCC51B5" wp14:textId="77777777">
                          <w:pPr>
                            <w:spacing w:after="0" w:line="240" w:lineRule="auto"/>
                            <w:jc w:val="center"/>
                            <w:rPr>
                              <w:color w:val="9D172E"/>
                              <w:sz w:val="40"/>
                            </w:rPr>
                          </w:pPr>
                          <w:r w:rsidRPr="00971EE2">
                            <w:rPr>
                              <w:color w:val="9D172E"/>
                              <w:sz w:val="40"/>
                            </w:rPr>
                            <w:t>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A684FD4">
            <v:oval id="Oval 1" style="position:absolute;margin-left:387.75pt;margin-top:-72.45pt;width:86.9pt;height:84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#292934" strokeweight="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">
              <v:stroke linestyle="thinThin"/>
              <o:lock v:ext="edit" verticies="t" text="t" aspectratio="t" shapetype="t"/>
              <v:textbox>
                <w:txbxContent>
                  <w:p w:rsidRPr="00971EE2" w:rsidR="00971EE2" w:rsidP="00971EE2" w:rsidRDefault="00971EE2" w14:paraId="4D1A3FE7" wp14:textId="77777777">
                    <w:pPr>
                      <w:spacing w:after="0" w:line="240" w:lineRule="auto"/>
                      <w:jc w:val="center"/>
                      <w:rPr>
                        <w:color w:val="9D172E"/>
                        <w:sz w:val="40"/>
                      </w:rPr>
                    </w:pPr>
                    <w:r w:rsidRPr="00971EE2">
                      <w:rPr>
                        <w:color w:val="9D172E"/>
                        <w:sz w:val="40"/>
                      </w:rPr>
                      <w:t>Hire</w:t>
                    </w:r>
                  </w:p>
                  <w:p w:rsidRPr="00971EE2" w:rsidR="00971EE2" w:rsidP="00971EE2" w:rsidRDefault="00971EE2" w14:paraId="7436E854" wp14:textId="77777777">
                    <w:pPr>
                      <w:spacing w:after="0" w:line="240" w:lineRule="auto"/>
                      <w:jc w:val="center"/>
                      <w:rPr>
                        <w:color w:val="9D172E"/>
                        <w:sz w:val="40"/>
                      </w:rPr>
                    </w:pPr>
                    <w:r w:rsidRPr="00971EE2">
                      <w:rPr>
                        <w:color w:val="9D172E"/>
                        <w:sz w:val="40"/>
                      </w:rPr>
                      <w:t>Me</w:t>
                    </w:r>
                  </w:p>
                </w:txbxContent>
              </v:textbox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B70794" w:rsidRDefault="00B70794" w14:paraId="3656B9AB" wp14:textId="77777777">
      <w:pPr>
        <w:spacing w:after="0" w:line="240" w:lineRule="auto"/>
      </w:pPr>
      <w:r>
        <w:separator/>
      </w:r>
    </w:p>
    <w:p xmlns:wp14="http://schemas.microsoft.com/office/word/2010/wordml" w:rsidR="00B70794" w:rsidRDefault="00B70794" w14:paraId="45FB0818" wp14:textId="77777777"/>
  </w:footnote>
  <w:footnote w:type="continuationSeparator" w:id="0">
    <w:p xmlns:wp14="http://schemas.microsoft.com/office/word/2010/wordml" w:rsidR="00B70794" w:rsidRDefault="00B70794" w14:paraId="049F31CB" wp14:textId="77777777">
      <w:pPr>
        <w:spacing w:after="0" w:line="240" w:lineRule="auto"/>
      </w:pPr>
      <w:r>
        <w:continuationSeparator/>
      </w:r>
    </w:p>
    <w:p xmlns:wp14="http://schemas.microsoft.com/office/word/2010/wordml" w:rsidR="00B70794" w:rsidRDefault="00B70794" w14:paraId="53128261" wp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71EE2" w:rsidP="002E3404" w:rsidRDefault="00971EE2" w14:paraId="62486C05" wp14:textId="77777777">
    <w:pPr>
      <w:pStyle w:val="Header"/>
      <w:tabs>
        <w:tab w:val="clear" w:pos="4680"/>
        <w:tab w:val="clear" w:pos="9360"/>
      </w:tabs>
    </w:pPr>
  </w:p>
</w:hdr>
</file>

<file path=word/intelligence2.xml><?xml version="1.0" encoding="utf-8"?>
<int2:intelligence xmlns:int2="http://schemas.microsoft.com/office/intelligence/2020/intelligence">
  <int2:observations>
    <int2:textHash int2:hashCode="dQPXh0j0gj3bIo" int2:id="e341zedn">
      <int2:state int2:type="AugLoop_Text_Critique" int2:value="Rejected"/>
    </int2:textHash>
    <int2:textHash int2:hashCode="IA7DoEJJhcL1LR" int2:id="4KYSpBvk">
      <int2:state int2:type="AugLoop_Text_Critique" int2:value="Rejected"/>
    </int2:textHash>
    <int2:textHash int2:hashCode="BlDfLeEAtG1PVI" int2:id="NVjRDnZ6">
      <int2:state int2:type="AugLoop_Text_Critique" int2:value="Rejected"/>
    </int2:textHash>
    <int2:textHash int2:hashCode="3crh9/te1ZxDNn" int2:id="aYU2GQvp">
      <int2:state int2:type="AugLoop_Text_Critique" int2:value="Rejected"/>
    </int2:textHash>
    <int2:textHash int2:hashCode="P6ZqezadEiG8qI" int2:id="XFicdEVa">
      <int2:state int2:type="AugLoop_Text_Critique" int2:value="Rejected"/>
    </int2:textHash>
    <int2:textHash int2:hashCode="N5Yx/IcxYj+S3W" int2:id="Gs8yOqfF">
      <int2:state int2:type="AugLoop_Text_Critique" int2:value="Rejected"/>
    </int2:textHash>
    <int2:textHash int2:hashCode="/dpKSoQr0ruQxr" int2:id="Er6dY9vM">
      <int2:state int2:type="AugLoop_Text_Critique" int2:value="Rejected"/>
    </int2:textHash>
    <int2:textHash int2:hashCode="9pd91TBmD6+S9C" int2:id="cZrVu4Za">
      <int2:state int2:type="AugLoop_Text_Critique" int2:value="Rejected"/>
    </int2:textHash>
    <int2:textHash int2:hashCode="heU2ySk5fPL5Ty" int2:id="3ouPz457">
      <int2:state int2:type="AugLoop_Text_Critique" int2:value="Rejected"/>
    </int2:textHash>
    <int2:textHash int2:hashCode="JgDg+omQzsqvIB" int2:id="hXSlGq0o">
      <int2:state int2:type="AugLoop_Text_Critique" int2:value="Rejected"/>
    </int2:textHash>
    <int2:bookmark int2:bookmarkName="_Int_0k7ZQRMC" int2:invalidationBookmarkName="" int2:hashCode="As1+X2pdQQj8jC" int2:id="pDqULTVe">
      <int2:state int2:type="AugLoop_Text_Critique" int2:value="Rejected"/>
    </int2:bookmark>
    <int2:bookmark int2:bookmarkName="_Int_cj6PQbAE" int2:invalidationBookmarkName="" int2:hashCode="3Cr/GoLAPmE7g3" int2:id="NFSQUOdI">
      <int2:state int2:type="AugLoop_Text_Critique" int2:value="Rejected"/>
    </int2:bookmark>
    <int2:bookmark int2:bookmarkName="_Int_jxDHwEQz" int2:invalidationBookmarkName="" int2:hashCode="ja6MarSZcFPOVF" int2:id="kMC4bezH">
      <int2:state int2:type="AugLoop_Text_Critique" int2:value="Rejected"/>
    </int2:bookmark>
    <int2:bookmark int2:bookmarkName="_Int_FCcjCsXH" int2:invalidationBookmarkName="" int2:hashCode="As1+X2pdQQj8jC" int2:id="isJbrCM1">
      <int2:state int2:type="AugLoop_Text_Critique" int2:value="Rejected"/>
    </int2:bookmark>
    <int2:bookmark int2:bookmarkName="_Int_q17XhmEW" int2:invalidationBookmarkName="" int2:hashCode="YFSMSm2fk1ZaYb" int2:id="xMm17XjQ">
      <int2:state int2:type="AugLoop_Text_Critique" int2:value="Rejected"/>
    </int2:bookmark>
    <int2:bookmark int2:bookmarkName="_Int_iHlMEdWl" int2:invalidationBookmarkName="" int2:hashCode="Cn9G4gVQ+GMBzH" int2:id="ILzBO7cj">
      <int2:state int2:type="AugLoop_Text_Critique" int2:value="Rejected"/>
    </int2:bookmark>
    <int2:bookmark int2:bookmarkName="_Int_jrYtbPbk" int2:invalidationBookmarkName="" int2:hashCode="fjUkH9cjN56qX1" int2:id="p0sZauep">
      <int2:state int2:type="AugLoop_Text_Critique" int2:value="Rejected"/>
    </int2:bookmark>
    <int2:bookmark int2:bookmarkName="_Int_bfXIaYJo" int2:invalidationBookmarkName="" int2:hashCode="6wA3S7wCYZoI37" int2:id="I4aeMsT0">
      <int2:state int2:type="AugLoop_Text_Critique" int2:value="Rejected"/>
    </int2:bookmark>
    <int2:bookmark int2:bookmarkName="_Int_9Qq9ZFLL" int2:invalidationBookmarkName="" int2:hashCode="xly53+HHSAOspF" int2:id="YNQsGsFt">
      <int2:state int2:type="AugLoop_Text_Critique" int2:value="Rejected"/>
    </int2:bookmark>
    <int2:bookmark int2:bookmarkName="_Int_Ce9C55h7" int2:invalidationBookmarkName="" int2:hashCode="p4ulTczCM6cUwG" int2:id="sulvod2U">
      <int2:state int2:type="AugLoop_Text_Critique" int2:value="Rejected"/>
    </int2:bookmark>
    <int2:bookmark int2:bookmarkName="_Int_hCXHdMwI" int2:invalidationBookmarkName="" int2:hashCode="pg01loC3j1y5/t" int2:id="qgjbNJzs">
      <int2:state int2:type="AugLoop_Text_Critique" int2:value="Rejected"/>
    </int2:bookmark>
    <int2:bookmark int2:bookmarkName="_Int_SjnBwaPP" int2:invalidationBookmarkName="" int2:hashCode="5Yjj3D8GXdUBPj" int2:id="guXian6T">
      <int2:state int2:type="AugLoop_Text_Critique" int2:value="Rejected"/>
    </int2:bookmark>
    <int2:bookmark int2:bookmarkName="_Int_RvPZRFgA" int2:invalidationBookmarkName="" int2:hashCode="E2pjw0Kfxp3ojh" int2:id="Chx7CiYF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1a35d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b4e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037C29"/>
    <w:multiLevelType w:val="hybridMultilevel"/>
    <w:tmpl w:val="2ACC1A22"/>
    <w:lvl w:ilvl="0" w:tplc="E9749C24">
      <w:start w:val="1"/>
      <w:numFmt w:val="bullet"/>
      <w:lvlText w:val="+"/>
      <w:lvlJc w:val="left"/>
      <w:pPr>
        <w:ind w:left="720" w:hanging="360"/>
      </w:pPr>
      <w:rPr>
        <w:rFonts w:hint="default" w:ascii="Calisto MT" w:hAnsi="Calisto MT"/>
        <w:caps w:val="0"/>
        <w:strike w:val="0"/>
        <w:dstrike w:val="0"/>
        <w:vanish w:val="0"/>
        <w:color w:val="9D172E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3F09ED"/>
    <w:multiLevelType w:val="multilevel"/>
    <w:tmpl w:val="CD40BF9A"/>
    <w:styleLink w:val="BulletedList"/>
    <w:lvl w:ilvl="0">
      <w:start w:val="1"/>
      <w:numFmt w:val="bullet"/>
      <w:pStyle w:val="Bullet1"/>
      <w:lvlText w:val=""/>
      <w:lvlJc w:val="left"/>
      <w:pPr>
        <w:ind w:left="245" w:hanging="245"/>
      </w:pPr>
      <w:rPr>
        <w:rFonts w:hint="default" w:ascii="Wingdings 2" w:hAnsi="Wingdings 2"/>
        <w:color w:val="93A299"/>
        <w:sz w:val="16"/>
      </w:rPr>
    </w:lvl>
    <w:lvl w:ilvl="1">
      <w:start w:val="1"/>
      <w:numFmt w:val="bullet"/>
      <w:pStyle w:val="Bullet2"/>
      <w:lvlText w:val=""/>
      <w:lvlJc w:val="left"/>
      <w:pPr>
        <w:ind w:left="490" w:hanging="245"/>
      </w:pPr>
      <w:rPr>
        <w:rFonts w:hint="default" w:ascii="Symbol" w:hAnsi="Symbol"/>
        <w:color w:val="93A299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hint="default" w:ascii="Symbol" w:hAnsi="Symbol"/>
        <w:color w:val="93A299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hint="default" w:ascii="Symbol" w:hAnsi="Symbol"/>
        <w:color w:val="6B7C7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hint="default" w:ascii="Symbol" w:hAnsi="Symbol"/>
        <w:color w:val="6B7C7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hint="default" w:ascii="Symbol" w:hAnsi="Symbol"/>
        <w:color w:val="79463D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hint="default" w:ascii="Symbol" w:hAnsi="Symbol"/>
        <w:color w:val="79463D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hint="default" w:ascii="Symbol" w:hAnsi="Symbol"/>
        <w:color w:val="79463D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hint="default" w:ascii="Symbol" w:hAnsi="Symbol"/>
        <w:color w:val="79463D"/>
        <w:sz w:val="12"/>
      </w:rPr>
    </w:lvl>
  </w:abstractNum>
  <w:abstractNum w:abstractNumId="2" w15:restartNumberingAfterBreak="0">
    <w:nsid w:val="10B64249"/>
    <w:multiLevelType w:val="hybridMultilevel"/>
    <w:tmpl w:val="4AA4EEA2"/>
    <w:lvl w:ilvl="0" w:tplc="803C1F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D24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748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26F6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400A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4E40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D2AA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B2C1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1A1B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E662FC"/>
    <w:multiLevelType w:val="hybridMultilevel"/>
    <w:tmpl w:val="60F27780"/>
    <w:lvl w:ilvl="0" w:tplc="F11C55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B265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6AE3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6646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A20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441C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C4D8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60C4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D056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3F18E9"/>
    <w:multiLevelType w:val="hybridMultilevel"/>
    <w:tmpl w:val="73E47944"/>
    <w:lvl w:ilvl="0" w:tplc="98EABAA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caps w:val="0"/>
        <w:strike w:val="0"/>
        <w:dstrike w:val="0"/>
        <w:vanish w:val="0"/>
        <w:color w:val="9D172E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97E3499"/>
    <w:multiLevelType w:val="multilevel"/>
    <w:tmpl w:val="85C08436"/>
    <w:styleLink w:val="NumberedList"/>
    <w:lvl w:ilvl="0">
      <w:start w:val="1"/>
      <w:numFmt w:val="decimal"/>
      <w:lvlText w:val="%1)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D2533C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D2533C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D2533C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D2533C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D2533C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D2533C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D2533C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D2533C"/>
      </w:rPr>
    </w:lvl>
  </w:abstractNum>
  <w:abstractNum w:abstractNumId="6" w15:restartNumberingAfterBreak="0">
    <w:nsid w:val="1EE72C2A"/>
    <w:multiLevelType w:val="hybridMultilevel"/>
    <w:tmpl w:val="0C44EFFA"/>
    <w:lvl w:ilvl="0" w:tplc="D5BAFB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627A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829F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E645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2235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3E47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FA14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E231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A64C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F046B7"/>
    <w:multiLevelType w:val="hybridMultilevel"/>
    <w:tmpl w:val="607CFAD4"/>
    <w:lvl w:ilvl="0" w:tplc="18BE8C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4CCD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B805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26CB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5A9F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38CE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7A2D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5EDE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EEC5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3A382F"/>
    <w:multiLevelType w:val="hybridMultilevel"/>
    <w:tmpl w:val="FD706312"/>
    <w:lvl w:ilvl="0" w:tplc="01E4C866">
      <w:start w:val="1"/>
      <w:numFmt w:val="bullet"/>
      <w:lvlText w:val="+"/>
      <w:lvlJc w:val="left"/>
      <w:pPr>
        <w:ind w:left="1080" w:hanging="360"/>
      </w:pPr>
      <w:rPr>
        <w:rFonts w:hint="default" w:ascii="Calisto MT" w:hAnsi="Calisto MT"/>
        <w:caps w:val="0"/>
        <w:strike w:val="0"/>
        <w:dstrike w:val="0"/>
        <w:vanish w:val="0"/>
        <w:color w:val="9D172E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58C00F38"/>
    <w:multiLevelType w:val="hybridMultilevel"/>
    <w:tmpl w:val="16CE1E36"/>
    <w:lvl w:ilvl="0" w:tplc="668461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6EDF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6659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4214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7CEE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3007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07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B66E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D69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EB679D3"/>
    <w:multiLevelType w:val="hybridMultilevel"/>
    <w:tmpl w:val="A34ABDFA"/>
    <w:lvl w:ilvl="0" w:tplc="2B40A3F2">
      <w:start w:val="1"/>
      <w:numFmt w:val="bullet"/>
      <w:lvlText w:val="+"/>
      <w:lvlJc w:val="left"/>
      <w:pPr>
        <w:ind w:left="720" w:hanging="360"/>
      </w:pPr>
      <w:rPr>
        <w:rFonts w:hint="default" w:ascii="Calisto MT" w:hAnsi="Calisto MT"/>
        <w:caps w:val="0"/>
        <w:strike w:val="0"/>
        <w:dstrike w:val="0"/>
        <w:vanish w:val="0"/>
        <w:color w:val="B3C197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2870253"/>
    <w:multiLevelType w:val="hybridMultilevel"/>
    <w:tmpl w:val="C6428F90"/>
    <w:lvl w:ilvl="0">
      <w:start w:val="1"/>
      <w:numFmt w:val="bullet"/>
      <w:pStyle w:val="ListParagraph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781A529C"/>
    <w:multiLevelType w:val="hybridMultilevel"/>
    <w:tmpl w:val="FDAE9E8E"/>
    <w:lvl w:ilvl="0" w:tplc="3DC65B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86F7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2A77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DADE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903F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765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221D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0CA5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5A2F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6F67EF"/>
    <w:multiLevelType w:val="hybridMultilevel"/>
    <w:tmpl w:val="08E6CA12"/>
    <w:lvl w:ilvl="0" w:tplc="AA40F9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0CFF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AEE2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CCE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564B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F8F2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7E64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B8B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F89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15"/>
  </w:num>
  <w:num w:numId="23">
    <w:abstractNumId w:val="14"/>
  </w:num>
  <w:num w:numId="1" w16cid:durableId="519125490">
    <w:abstractNumId w:val="6"/>
  </w:num>
  <w:num w:numId="2" w16cid:durableId="1126510161">
    <w:abstractNumId w:val="13"/>
  </w:num>
  <w:num w:numId="3" w16cid:durableId="591624905">
    <w:abstractNumId w:val="3"/>
  </w:num>
  <w:num w:numId="4" w16cid:durableId="926113568">
    <w:abstractNumId w:val="9"/>
  </w:num>
  <w:num w:numId="5" w16cid:durableId="352221435">
    <w:abstractNumId w:val="2"/>
  </w:num>
  <w:num w:numId="6" w16cid:durableId="2144884831">
    <w:abstractNumId w:val="7"/>
  </w:num>
  <w:num w:numId="7" w16cid:durableId="1890913832">
    <w:abstractNumId w:val="12"/>
  </w:num>
  <w:num w:numId="8" w16cid:durableId="1410929012">
    <w:abstractNumId w:val="1"/>
  </w:num>
  <w:num w:numId="9" w16cid:durableId="836312442">
    <w:abstractNumId w:val="5"/>
  </w:num>
  <w:num w:numId="10" w16cid:durableId="137696525">
    <w:abstractNumId w:val="1"/>
  </w:num>
  <w:num w:numId="11" w16cid:durableId="1233198055">
    <w:abstractNumId w:val="1"/>
  </w:num>
  <w:num w:numId="12" w16cid:durableId="534465670">
    <w:abstractNumId w:val="1"/>
  </w:num>
  <w:num w:numId="13" w16cid:durableId="2139642992">
    <w:abstractNumId w:val="5"/>
  </w:num>
  <w:num w:numId="14" w16cid:durableId="281309824">
    <w:abstractNumId w:val="1"/>
  </w:num>
  <w:num w:numId="15" w16cid:durableId="1610119776">
    <w:abstractNumId w:val="1"/>
  </w:num>
  <w:num w:numId="16" w16cid:durableId="358514400">
    <w:abstractNumId w:val="1"/>
  </w:num>
  <w:num w:numId="17" w16cid:durableId="711228257">
    <w:abstractNumId w:val="5"/>
  </w:num>
  <w:num w:numId="18" w16cid:durableId="133956514">
    <w:abstractNumId w:val="10"/>
  </w:num>
  <w:num w:numId="19" w16cid:durableId="453863669">
    <w:abstractNumId w:val="0"/>
  </w:num>
  <w:num w:numId="20" w16cid:durableId="1105465490">
    <w:abstractNumId w:val="8"/>
  </w:num>
  <w:num w:numId="21" w16cid:durableId="1425833776">
    <w:abstractNumId w:val="4"/>
  </w:num>
  <w:num w:numId="22" w16cid:durableId="59829711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attachedTemplate r:id="rId1"/>
  <w:trackRevisions w:val="false"/>
  <w:defaultTabStop w:val="720"/>
  <w:drawingGridHorizontalSpacing w:val="100"/>
  <w:displayHorizontalDrawingGridEvery w:val="2"/>
  <w:characterSpacingControl w:val="doNotCompress"/>
  <w:hdrShapeDefaults>
    <o:shapedefaults v:ext="edit" spidmax="3074" style="mso-height-percent:90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31"/>
    <w:rsid w:val="00014EAD"/>
    <w:rsid w:val="0002405F"/>
    <w:rsid w:val="000313D9"/>
    <w:rsid w:val="00032A88"/>
    <w:rsid w:val="00037A32"/>
    <w:rsid w:val="00065B70"/>
    <w:rsid w:val="00092004"/>
    <w:rsid w:val="000B64D5"/>
    <w:rsid w:val="000E0184"/>
    <w:rsid w:val="000E4D11"/>
    <w:rsid w:val="001024F6"/>
    <w:rsid w:val="0011042E"/>
    <w:rsid w:val="00115557"/>
    <w:rsid w:val="00127691"/>
    <w:rsid w:val="00175C03"/>
    <w:rsid w:val="001964A5"/>
    <w:rsid w:val="001A3D1C"/>
    <w:rsid w:val="001E0F5B"/>
    <w:rsid w:val="001F46CA"/>
    <w:rsid w:val="0020295E"/>
    <w:rsid w:val="002126EA"/>
    <w:rsid w:val="00230C10"/>
    <w:rsid w:val="00237215"/>
    <w:rsid w:val="002419F9"/>
    <w:rsid w:val="00256EC2"/>
    <w:rsid w:val="00283BB5"/>
    <w:rsid w:val="002858AC"/>
    <w:rsid w:val="00292518"/>
    <w:rsid w:val="002C13F3"/>
    <w:rsid w:val="002C1ACC"/>
    <w:rsid w:val="002D5F39"/>
    <w:rsid w:val="002E3404"/>
    <w:rsid w:val="00302CAA"/>
    <w:rsid w:val="003107B1"/>
    <w:rsid w:val="00335E69"/>
    <w:rsid w:val="00371DB9"/>
    <w:rsid w:val="003A6B4B"/>
    <w:rsid w:val="003B7431"/>
    <w:rsid w:val="003D5DB6"/>
    <w:rsid w:val="003E0AE2"/>
    <w:rsid w:val="004107B3"/>
    <w:rsid w:val="004350E1"/>
    <w:rsid w:val="00445629"/>
    <w:rsid w:val="00446A07"/>
    <w:rsid w:val="004769D7"/>
    <w:rsid w:val="004814BF"/>
    <w:rsid w:val="004843A2"/>
    <w:rsid w:val="0049649F"/>
    <w:rsid w:val="004A5B54"/>
    <w:rsid w:val="004A5BFE"/>
    <w:rsid w:val="004B11D1"/>
    <w:rsid w:val="004D36D9"/>
    <w:rsid w:val="004D6AFB"/>
    <w:rsid w:val="004E521B"/>
    <w:rsid w:val="00500F21"/>
    <w:rsid w:val="005155D5"/>
    <w:rsid w:val="005561FA"/>
    <w:rsid w:val="00564560"/>
    <w:rsid w:val="00564D94"/>
    <w:rsid w:val="00571DD9"/>
    <w:rsid w:val="005818D3"/>
    <w:rsid w:val="00591AE5"/>
    <w:rsid w:val="00597A82"/>
    <w:rsid w:val="005B66DE"/>
    <w:rsid w:val="005D3618"/>
    <w:rsid w:val="005D52CA"/>
    <w:rsid w:val="005D52F9"/>
    <w:rsid w:val="005E2C24"/>
    <w:rsid w:val="00623FC9"/>
    <w:rsid w:val="00630850"/>
    <w:rsid w:val="006529D2"/>
    <w:rsid w:val="00671BF0"/>
    <w:rsid w:val="00681222"/>
    <w:rsid w:val="006A755D"/>
    <w:rsid w:val="006B59C9"/>
    <w:rsid w:val="006D15F6"/>
    <w:rsid w:val="006E1251"/>
    <w:rsid w:val="00706C32"/>
    <w:rsid w:val="00713B78"/>
    <w:rsid w:val="007344C3"/>
    <w:rsid w:val="00751122"/>
    <w:rsid w:val="00753B42"/>
    <w:rsid w:val="00761445"/>
    <w:rsid w:val="007653DC"/>
    <w:rsid w:val="00785BF4"/>
    <w:rsid w:val="0079713D"/>
    <w:rsid w:val="007A5ABF"/>
    <w:rsid w:val="007B00CF"/>
    <w:rsid w:val="007B62AE"/>
    <w:rsid w:val="007C4428"/>
    <w:rsid w:val="007D0113"/>
    <w:rsid w:val="007D4749"/>
    <w:rsid w:val="0082430A"/>
    <w:rsid w:val="0083444F"/>
    <w:rsid w:val="00853CB3"/>
    <w:rsid w:val="008856D1"/>
    <w:rsid w:val="008A1A00"/>
    <w:rsid w:val="008A4537"/>
    <w:rsid w:val="008C1663"/>
    <w:rsid w:val="008D2A35"/>
    <w:rsid w:val="00942365"/>
    <w:rsid w:val="0096266C"/>
    <w:rsid w:val="0096706D"/>
    <w:rsid w:val="00971EE2"/>
    <w:rsid w:val="00987C2B"/>
    <w:rsid w:val="00991C99"/>
    <w:rsid w:val="009F0D09"/>
    <w:rsid w:val="00A224C0"/>
    <w:rsid w:val="00A405F4"/>
    <w:rsid w:val="00A5006E"/>
    <w:rsid w:val="00A811BB"/>
    <w:rsid w:val="00A824A5"/>
    <w:rsid w:val="00AA7F4D"/>
    <w:rsid w:val="00AB6FFC"/>
    <w:rsid w:val="00AC24C3"/>
    <w:rsid w:val="00AC6838"/>
    <w:rsid w:val="00AD3E20"/>
    <w:rsid w:val="00AD638A"/>
    <w:rsid w:val="00AE7E83"/>
    <w:rsid w:val="00AF52BF"/>
    <w:rsid w:val="00B34BCC"/>
    <w:rsid w:val="00B35AC7"/>
    <w:rsid w:val="00B42706"/>
    <w:rsid w:val="00B56988"/>
    <w:rsid w:val="00B56D8F"/>
    <w:rsid w:val="00B658DD"/>
    <w:rsid w:val="00B70794"/>
    <w:rsid w:val="00B74BB0"/>
    <w:rsid w:val="00B7F30E"/>
    <w:rsid w:val="00BD0109"/>
    <w:rsid w:val="00BD2056"/>
    <w:rsid w:val="00BD26BA"/>
    <w:rsid w:val="00BD2DC1"/>
    <w:rsid w:val="00BE04B1"/>
    <w:rsid w:val="00BE467E"/>
    <w:rsid w:val="00BF4194"/>
    <w:rsid w:val="00C215B6"/>
    <w:rsid w:val="00C3495C"/>
    <w:rsid w:val="00C41E98"/>
    <w:rsid w:val="00C52DDE"/>
    <w:rsid w:val="00C539E1"/>
    <w:rsid w:val="00C76945"/>
    <w:rsid w:val="00C86A78"/>
    <w:rsid w:val="00C94130"/>
    <w:rsid w:val="00CB285D"/>
    <w:rsid w:val="00CC5972"/>
    <w:rsid w:val="00CE2DFA"/>
    <w:rsid w:val="00D13E13"/>
    <w:rsid w:val="00D23902"/>
    <w:rsid w:val="00D46A34"/>
    <w:rsid w:val="00DB18C1"/>
    <w:rsid w:val="00DB4EA6"/>
    <w:rsid w:val="00DC066F"/>
    <w:rsid w:val="00DE1DDC"/>
    <w:rsid w:val="00E1651B"/>
    <w:rsid w:val="00E27805"/>
    <w:rsid w:val="00E278BF"/>
    <w:rsid w:val="00E35151"/>
    <w:rsid w:val="00E35538"/>
    <w:rsid w:val="00E3712B"/>
    <w:rsid w:val="00E44153"/>
    <w:rsid w:val="00E554B6"/>
    <w:rsid w:val="00E8029E"/>
    <w:rsid w:val="00EB0A18"/>
    <w:rsid w:val="00EB49F8"/>
    <w:rsid w:val="00EC22E6"/>
    <w:rsid w:val="00EE1C50"/>
    <w:rsid w:val="00F01D98"/>
    <w:rsid w:val="00F02483"/>
    <w:rsid w:val="00F10885"/>
    <w:rsid w:val="00F12377"/>
    <w:rsid w:val="00F1255E"/>
    <w:rsid w:val="00F13D7B"/>
    <w:rsid w:val="00F17832"/>
    <w:rsid w:val="00F35409"/>
    <w:rsid w:val="00F44EF7"/>
    <w:rsid w:val="00F66460"/>
    <w:rsid w:val="00F73C4B"/>
    <w:rsid w:val="00F914A6"/>
    <w:rsid w:val="00FA0586"/>
    <w:rsid w:val="00FA6877"/>
    <w:rsid w:val="00FC18B8"/>
    <w:rsid w:val="011CE2FB"/>
    <w:rsid w:val="02068E3E"/>
    <w:rsid w:val="0230C236"/>
    <w:rsid w:val="02347F21"/>
    <w:rsid w:val="02AB5AF7"/>
    <w:rsid w:val="03122E54"/>
    <w:rsid w:val="031472DD"/>
    <w:rsid w:val="03154544"/>
    <w:rsid w:val="035A77FE"/>
    <w:rsid w:val="039B6AA9"/>
    <w:rsid w:val="03DEE53C"/>
    <w:rsid w:val="041CB373"/>
    <w:rsid w:val="04231EBA"/>
    <w:rsid w:val="04A7524F"/>
    <w:rsid w:val="04BA04E1"/>
    <w:rsid w:val="04BDF1F6"/>
    <w:rsid w:val="050601B0"/>
    <w:rsid w:val="05433CCA"/>
    <w:rsid w:val="05A14367"/>
    <w:rsid w:val="06F6B84C"/>
    <w:rsid w:val="073369F9"/>
    <w:rsid w:val="0749D7D1"/>
    <w:rsid w:val="076245B9"/>
    <w:rsid w:val="07C82A34"/>
    <w:rsid w:val="07D1E391"/>
    <w:rsid w:val="07D73376"/>
    <w:rsid w:val="07DB1593"/>
    <w:rsid w:val="07E9413F"/>
    <w:rsid w:val="07F06176"/>
    <w:rsid w:val="085A145E"/>
    <w:rsid w:val="08625211"/>
    <w:rsid w:val="09221DE6"/>
    <w:rsid w:val="09228E1A"/>
    <w:rsid w:val="092C1E23"/>
    <w:rsid w:val="094A80AE"/>
    <w:rsid w:val="0A745907"/>
    <w:rsid w:val="0ACB8B81"/>
    <w:rsid w:val="0AE42A59"/>
    <w:rsid w:val="0B1B05AF"/>
    <w:rsid w:val="0B673241"/>
    <w:rsid w:val="0B9B7272"/>
    <w:rsid w:val="0BA4F40D"/>
    <w:rsid w:val="0BECE23C"/>
    <w:rsid w:val="0BF5A045"/>
    <w:rsid w:val="0C03FA86"/>
    <w:rsid w:val="0C0EC8A2"/>
    <w:rsid w:val="0C102968"/>
    <w:rsid w:val="0C5E0660"/>
    <w:rsid w:val="0CB6D610"/>
    <w:rsid w:val="0CFF11ED"/>
    <w:rsid w:val="0D6F1229"/>
    <w:rsid w:val="0D9BC897"/>
    <w:rsid w:val="0DA9FAAB"/>
    <w:rsid w:val="0DEC8EED"/>
    <w:rsid w:val="0E36E736"/>
    <w:rsid w:val="0E7AD4AB"/>
    <w:rsid w:val="0F47E839"/>
    <w:rsid w:val="0FC81C27"/>
    <w:rsid w:val="10292CEB"/>
    <w:rsid w:val="10623949"/>
    <w:rsid w:val="107BC522"/>
    <w:rsid w:val="10D3B60B"/>
    <w:rsid w:val="10E2EB87"/>
    <w:rsid w:val="11897BA7"/>
    <w:rsid w:val="11A38CFA"/>
    <w:rsid w:val="11ABC3F0"/>
    <w:rsid w:val="121B17F1"/>
    <w:rsid w:val="12388A99"/>
    <w:rsid w:val="1264E1C9"/>
    <w:rsid w:val="1268793B"/>
    <w:rsid w:val="126883FB"/>
    <w:rsid w:val="128D1A8D"/>
    <w:rsid w:val="129FE375"/>
    <w:rsid w:val="12B95CBF"/>
    <w:rsid w:val="131C08DC"/>
    <w:rsid w:val="140B5D2A"/>
    <w:rsid w:val="151D7D36"/>
    <w:rsid w:val="158ADA17"/>
    <w:rsid w:val="15C44906"/>
    <w:rsid w:val="15CD8FA3"/>
    <w:rsid w:val="16111CDC"/>
    <w:rsid w:val="16661E24"/>
    <w:rsid w:val="169256F8"/>
    <w:rsid w:val="169336EC"/>
    <w:rsid w:val="16B2ED75"/>
    <w:rsid w:val="1744921E"/>
    <w:rsid w:val="1763134C"/>
    <w:rsid w:val="17BFD41D"/>
    <w:rsid w:val="17CF2583"/>
    <w:rsid w:val="17E517D3"/>
    <w:rsid w:val="18266074"/>
    <w:rsid w:val="184F548F"/>
    <w:rsid w:val="18748342"/>
    <w:rsid w:val="1A04C9EE"/>
    <w:rsid w:val="1A461E17"/>
    <w:rsid w:val="1A6FF3AE"/>
    <w:rsid w:val="1A977C12"/>
    <w:rsid w:val="1AA0FEFA"/>
    <w:rsid w:val="1AD4FBDA"/>
    <w:rsid w:val="1AD5C8B3"/>
    <w:rsid w:val="1B8422D5"/>
    <w:rsid w:val="1C225E97"/>
    <w:rsid w:val="1C3C4B27"/>
    <w:rsid w:val="1C7FC392"/>
    <w:rsid w:val="1CE88D9A"/>
    <w:rsid w:val="1D2842BB"/>
    <w:rsid w:val="1D2B6837"/>
    <w:rsid w:val="1D71B971"/>
    <w:rsid w:val="1D875DF2"/>
    <w:rsid w:val="1DB449B6"/>
    <w:rsid w:val="1DBD8D2E"/>
    <w:rsid w:val="1DC0BCCD"/>
    <w:rsid w:val="1DCE01B8"/>
    <w:rsid w:val="1DDE1A0B"/>
    <w:rsid w:val="1E11FA2E"/>
    <w:rsid w:val="1E4660F2"/>
    <w:rsid w:val="1E4A1D79"/>
    <w:rsid w:val="1E9E41BD"/>
    <w:rsid w:val="1EC9AD36"/>
    <w:rsid w:val="1ECA2AA8"/>
    <w:rsid w:val="1F4364D1"/>
    <w:rsid w:val="1F8F8C6B"/>
    <w:rsid w:val="1FB62AE1"/>
    <w:rsid w:val="1FD4C17A"/>
    <w:rsid w:val="20FC58A8"/>
    <w:rsid w:val="217FFE38"/>
    <w:rsid w:val="21DA8E2E"/>
    <w:rsid w:val="2215C147"/>
    <w:rsid w:val="22589DA4"/>
    <w:rsid w:val="22D4C883"/>
    <w:rsid w:val="23044A4A"/>
    <w:rsid w:val="239982BF"/>
    <w:rsid w:val="23AE20ED"/>
    <w:rsid w:val="23F0549C"/>
    <w:rsid w:val="241EC37A"/>
    <w:rsid w:val="244AA0AF"/>
    <w:rsid w:val="24D84763"/>
    <w:rsid w:val="259B8241"/>
    <w:rsid w:val="25DD7D5B"/>
    <w:rsid w:val="25E63910"/>
    <w:rsid w:val="25F0CA31"/>
    <w:rsid w:val="26362355"/>
    <w:rsid w:val="26F6067B"/>
    <w:rsid w:val="27003872"/>
    <w:rsid w:val="2700CA7C"/>
    <w:rsid w:val="2712EF5C"/>
    <w:rsid w:val="27183B95"/>
    <w:rsid w:val="27AFC847"/>
    <w:rsid w:val="27CD7FB9"/>
    <w:rsid w:val="27DF0A7C"/>
    <w:rsid w:val="27F5D19D"/>
    <w:rsid w:val="27F5F0AB"/>
    <w:rsid w:val="28701725"/>
    <w:rsid w:val="28E17AB1"/>
    <w:rsid w:val="28EAE8D4"/>
    <w:rsid w:val="28EF3AEC"/>
    <w:rsid w:val="2A552B06"/>
    <w:rsid w:val="2A73888D"/>
    <w:rsid w:val="2ACDEDDF"/>
    <w:rsid w:val="2AFF8FC7"/>
    <w:rsid w:val="2B03B804"/>
    <w:rsid w:val="2B2C1C63"/>
    <w:rsid w:val="2B2D4AA6"/>
    <w:rsid w:val="2B2D5CE3"/>
    <w:rsid w:val="2BF2BAF3"/>
    <w:rsid w:val="2BF7B3B2"/>
    <w:rsid w:val="2CD2499A"/>
    <w:rsid w:val="2CE8B886"/>
    <w:rsid w:val="2D1FCCA3"/>
    <w:rsid w:val="2D5E6697"/>
    <w:rsid w:val="2DB50C1D"/>
    <w:rsid w:val="2DFD1FFD"/>
    <w:rsid w:val="2E006340"/>
    <w:rsid w:val="2E125A15"/>
    <w:rsid w:val="2E30F5C4"/>
    <w:rsid w:val="2E3F952C"/>
    <w:rsid w:val="2EB0D5DC"/>
    <w:rsid w:val="2F3C862E"/>
    <w:rsid w:val="2F587348"/>
    <w:rsid w:val="2FAD1312"/>
    <w:rsid w:val="3077D3A7"/>
    <w:rsid w:val="3085D0F8"/>
    <w:rsid w:val="313920FB"/>
    <w:rsid w:val="3169FC69"/>
    <w:rsid w:val="3375D30D"/>
    <w:rsid w:val="339B653C"/>
    <w:rsid w:val="33CBA7A5"/>
    <w:rsid w:val="3449540B"/>
    <w:rsid w:val="346497F4"/>
    <w:rsid w:val="346D3257"/>
    <w:rsid w:val="34AED374"/>
    <w:rsid w:val="352A0AFD"/>
    <w:rsid w:val="35627A93"/>
    <w:rsid w:val="3584198F"/>
    <w:rsid w:val="35AED21D"/>
    <w:rsid w:val="35B16440"/>
    <w:rsid w:val="35CBE25F"/>
    <w:rsid w:val="35DA0DDA"/>
    <w:rsid w:val="3639FD3C"/>
    <w:rsid w:val="36642830"/>
    <w:rsid w:val="36DCF95C"/>
    <w:rsid w:val="37084297"/>
    <w:rsid w:val="3724E1F8"/>
    <w:rsid w:val="37253FD2"/>
    <w:rsid w:val="37D04D3D"/>
    <w:rsid w:val="381830F7"/>
    <w:rsid w:val="3880879D"/>
    <w:rsid w:val="388C5D34"/>
    <w:rsid w:val="395970F4"/>
    <w:rsid w:val="395D1435"/>
    <w:rsid w:val="3A025F8D"/>
    <w:rsid w:val="3A0FE1B6"/>
    <w:rsid w:val="3A708382"/>
    <w:rsid w:val="3A9029E4"/>
    <w:rsid w:val="3BC3A133"/>
    <w:rsid w:val="3BC7404E"/>
    <w:rsid w:val="3BFAF982"/>
    <w:rsid w:val="3C178AE7"/>
    <w:rsid w:val="3C998304"/>
    <w:rsid w:val="3CA3D2A1"/>
    <w:rsid w:val="3D7182B7"/>
    <w:rsid w:val="3DB2817D"/>
    <w:rsid w:val="3DB7AF4F"/>
    <w:rsid w:val="3E3DE316"/>
    <w:rsid w:val="3E7110AF"/>
    <w:rsid w:val="3E7EDB32"/>
    <w:rsid w:val="3F00E967"/>
    <w:rsid w:val="3F4BCF24"/>
    <w:rsid w:val="3F8040BB"/>
    <w:rsid w:val="3FAC04CA"/>
    <w:rsid w:val="40F94F0F"/>
    <w:rsid w:val="41272E5B"/>
    <w:rsid w:val="412886B8"/>
    <w:rsid w:val="412DD1F1"/>
    <w:rsid w:val="41534B92"/>
    <w:rsid w:val="41A134BD"/>
    <w:rsid w:val="41EA56CB"/>
    <w:rsid w:val="4246BF76"/>
    <w:rsid w:val="42502FF4"/>
    <w:rsid w:val="4274679A"/>
    <w:rsid w:val="43091775"/>
    <w:rsid w:val="4358B68B"/>
    <w:rsid w:val="438E6E9B"/>
    <w:rsid w:val="43B25857"/>
    <w:rsid w:val="43DF9713"/>
    <w:rsid w:val="43F0D63E"/>
    <w:rsid w:val="449BA77B"/>
    <w:rsid w:val="44DD6EBD"/>
    <w:rsid w:val="4538EC1F"/>
    <w:rsid w:val="465B6CF1"/>
    <w:rsid w:val="46DFF7A7"/>
    <w:rsid w:val="473559AE"/>
    <w:rsid w:val="47650AFA"/>
    <w:rsid w:val="476BBAB4"/>
    <w:rsid w:val="476BBDAC"/>
    <w:rsid w:val="476F884B"/>
    <w:rsid w:val="47B2D58B"/>
    <w:rsid w:val="47EB93A8"/>
    <w:rsid w:val="48026BAE"/>
    <w:rsid w:val="4807DFEA"/>
    <w:rsid w:val="48183C0B"/>
    <w:rsid w:val="4832A34C"/>
    <w:rsid w:val="484A90AD"/>
    <w:rsid w:val="48E87191"/>
    <w:rsid w:val="493502B7"/>
    <w:rsid w:val="49BEBB37"/>
    <w:rsid w:val="4A0C49FF"/>
    <w:rsid w:val="4A1CED30"/>
    <w:rsid w:val="4A7040CF"/>
    <w:rsid w:val="4A8A2AAD"/>
    <w:rsid w:val="4AB14F1E"/>
    <w:rsid w:val="4B43574B"/>
    <w:rsid w:val="4B521DEB"/>
    <w:rsid w:val="4B9E43CB"/>
    <w:rsid w:val="4C5C8191"/>
    <w:rsid w:val="4D5E4D3A"/>
    <w:rsid w:val="4DA0EFB3"/>
    <w:rsid w:val="4E4CFEFC"/>
    <w:rsid w:val="4E709685"/>
    <w:rsid w:val="4E98A633"/>
    <w:rsid w:val="4EA5E802"/>
    <w:rsid w:val="4ECC87EA"/>
    <w:rsid w:val="4EFDF05D"/>
    <w:rsid w:val="4F36839A"/>
    <w:rsid w:val="4F4BA188"/>
    <w:rsid w:val="4F736344"/>
    <w:rsid w:val="4FC04ADD"/>
    <w:rsid w:val="4FCBB054"/>
    <w:rsid w:val="4FF9CBF7"/>
    <w:rsid w:val="50078447"/>
    <w:rsid w:val="50228BC3"/>
    <w:rsid w:val="5068584B"/>
    <w:rsid w:val="50B37565"/>
    <w:rsid w:val="50EC223E"/>
    <w:rsid w:val="512EA8C4"/>
    <w:rsid w:val="513CB858"/>
    <w:rsid w:val="513E5A31"/>
    <w:rsid w:val="5155F312"/>
    <w:rsid w:val="51AA3DF3"/>
    <w:rsid w:val="51E5D943"/>
    <w:rsid w:val="5279787E"/>
    <w:rsid w:val="52821C08"/>
    <w:rsid w:val="52F371BC"/>
    <w:rsid w:val="52FEA619"/>
    <w:rsid w:val="53478CB6"/>
    <w:rsid w:val="549F1985"/>
    <w:rsid w:val="54B52CAB"/>
    <w:rsid w:val="54ED6903"/>
    <w:rsid w:val="5527664C"/>
    <w:rsid w:val="552A8E97"/>
    <w:rsid w:val="552BD0BD"/>
    <w:rsid w:val="5533095A"/>
    <w:rsid w:val="554509A1"/>
    <w:rsid w:val="55B45418"/>
    <w:rsid w:val="5669F31E"/>
    <w:rsid w:val="56C65EF8"/>
    <w:rsid w:val="5744AD46"/>
    <w:rsid w:val="577D24B2"/>
    <w:rsid w:val="585CDC5A"/>
    <w:rsid w:val="58A31913"/>
    <w:rsid w:val="58DDAA31"/>
    <w:rsid w:val="58F67A68"/>
    <w:rsid w:val="5912015E"/>
    <w:rsid w:val="594061FF"/>
    <w:rsid w:val="59750ABE"/>
    <w:rsid w:val="59D283C2"/>
    <w:rsid w:val="59F022A9"/>
    <w:rsid w:val="5A59885F"/>
    <w:rsid w:val="5A809567"/>
    <w:rsid w:val="5A9EB815"/>
    <w:rsid w:val="5B87CC5E"/>
    <w:rsid w:val="5BC142A4"/>
    <w:rsid w:val="5C2E540C"/>
    <w:rsid w:val="5C7D9AEE"/>
    <w:rsid w:val="5D861054"/>
    <w:rsid w:val="5E73D65A"/>
    <w:rsid w:val="5EB34B20"/>
    <w:rsid w:val="5EC4C4D7"/>
    <w:rsid w:val="5F46F361"/>
    <w:rsid w:val="5FDDAE49"/>
    <w:rsid w:val="60075E8F"/>
    <w:rsid w:val="60099FBC"/>
    <w:rsid w:val="60409A6A"/>
    <w:rsid w:val="606D3BD5"/>
    <w:rsid w:val="60D1D839"/>
    <w:rsid w:val="6106AA0F"/>
    <w:rsid w:val="610B9AE9"/>
    <w:rsid w:val="6162D833"/>
    <w:rsid w:val="61C3D49B"/>
    <w:rsid w:val="61D38D5B"/>
    <w:rsid w:val="620637EA"/>
    <w:rsid w:val="6213381E"/>
    <w:rsid w:val="621C96ED"/>
    <w:rsid w:val="6259F7E1"/>
    <w:rsid w:val="62A213BB"/>
    <w:rsid w:val="6312ED6E"/>
    <w:rsid w:val="642496D7"/>
    <w:rsid w:val="6481452D"/>
    <w:rsid w:val="648E5474"/>
    <w:rsid w:val="6490B76D"/>
    <w:rsid w:val="649444AE"/>
    <w:rsid w:val="64FD47AE"/>
    <w:rsid w:val="6510EE44"/>
    <w:rsid w:val="6512864F"/>
    <w:rsid w:val="65175F61"/>
    <w:rsid w:val="65AA6448"/>
    <w:rsid w:val="65B66DE6"/>
    <w:rsid w:val="65F8D070"/>
    <w:rsid w:val="661882D8"/>
    <w:rsid w:val="66704FCD"/>
    <w:rsid w:val="66834DB8"/>
    <w:rsid w:val="66D8F14C"/>
    <w:rsid w:val="67B9FC42"/>
    <w:rsid w:val="67C1DE07"/>
    <w:rsid w:val="68BD0C95"/>
    <w:rsid w:val="68DBEE03"/>
    <w:rsid w:val="68F62792"/>
    <w:rsid w:val="6943AD1E"/>
    <w:rsid w:val="69539287"/>
    <w:rsid w:val="696F1BF6"/>
    <w:rsid w:val="6A325127"/>
    <w:rsid w:val="6A57EB83"/>
    <w:rsid w:val="6AD72CAA"/>
    <w:rsid w:val="6AE7CC50"/>
    <w:rsid w:val="6B23E63F"/>
    <w:rsid w:val="6B3E9D82"/>
    <w:rsid w:val="6B5AB0A4"/>
    <w:rsid w:val="6C3783E3"/>
    <w:rsid w:val="6C50AC40"/>
    <w:rsid w:val="6C64993B"/>
    <w:rsid w:val="6D3C631F"/>
    <w:rsid w:val="6D60717C"/>
    <w:rsid w:val="6D8931C5"/>
    <w:rsid w:val="6D8B2034"/>
    <w:rsid w:val="6DB27B63"/>
    <w:rsid w:val="6F6C1C13"/>
    <w:rsid w:val="6F7A8240"/>
    <w:rsid w:val="7004A952"/>
    <w:rsid w:val="707A0466"/>
    <w:rsid w:val="70A111E4"/>
    <w:rsid w:val="70A23E19"/>
    <w:rsid w:val="70AD4832"/>
    <w:rsid w:val="70E25C07"/>
    <w:rsid w:val="70FE3688"/>
    <w:rsid w:val="710EC777"/>
    <w:rsid w:val="711D9E4B"/>
    <w:rsid w:val="713152D9"/>
    <w:rsid w:val="715865E4"/>
    <w:rsid w:val="715FF7DC"/>
    <w:rsid w:val="71BB1C96"/>
    <w:rsid w:val="71D8CC8E"/>
    <w:rsid w:val="71DE135F"/>
    <w:rsid w:val="71E99A8E"/>
    <w:rsid w:val="7218A309"/>
    <w:rsid w:val="7226C314"/>
    <w:rsid w:val="7240CEF3"/>
    <w:rsid w:val="72411FF4"/>
    <w:rsid w:val="729BE00F"/>
    <w:rsid w:val="72BE33BB"/>
    <w:rsid w:val="7324AB5B"/>
    <w:rsid w:val="7328A81C"/>
    <w:rsid w:val="7394DFA5"/>
    <w:rsid w:val="73E93B8E"/>
    <w:rsid w:val="747083B1"/>
    <w:rsid w:val="75108018"/>
    <w:rsid w:val="75A77C41"/>
    <w:rsid w:val="75C6E320"/>
    <w:rsid w:val="75CD40F7"/>
    <w:rsid w:val="75D51C3A"/>
    <w:rsid w:val="76BDFDBD"/>
    <w:rsid w:val="76CDBAB9"/>
    <w:rsid w:val="77E67A17"/>
    <w:rsid w:val="77ECFF51"/>
    <w:rsid w:val="77EFD982"/>
    <w:rsid w:val="788A7360"/>
    <w:rsid w:val="789B6F61"/>
    <w:rsid w:val="78A1AF26"/>
    <w:rsid w:val="78E7768E"/>
    <w:rsid w:val="790C2FD6"/>
    <w:rsid w:val="7A5BD26D"/>
    <w:rsid w:val="7AE1AEE7"/>
    <w:rsid w:val="7B22FA2B"/>
    <w:rsid w:val="7B38A814"/>
    <w:rsid w:val="7C38664E"/>
    <w:rsid w:val="7C81E0DF"/>
    <w:rsid w:val="7C8E381C"/>
    <w:rsid w:val="7CBB2820"/>
    <w:rsid w:val="7CE2C03A"/>
    <w:rsid w:val="7D10E9EF"/>
    <w:rsid w:val="7D6B4248"/>
    <w:rsid w:val="7D966D76"/>
    <w:rsid w:val="7DAD0072"/>
    <w:rsid w:val="7DAEFE5B"/>
    <w:rsid w:val="7DCB6661"/>
    <w:rsid w:val="7DD78D33"/>
    <w:rsid w:val="7E159C04"/>
    <w:rsid w:val="7EC71FFC"/>
    <w:rsid w:val="7F1C6DCC"/>
    <w:rsid w:val="7F60D887"/>
    <w:rsid w:val="7F663DEA"/>
    <w:rsid w:val="7FA19C65"/>
    <w:rsid w:val="7FACE054"/>
    <w:rsid w:val="7FD2AC5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yle="mso-height-percent:900" fillcolor="white">
      <v:fill color="white"/>
    </o:shapedefaults>
    <o:shapelayout v:ext="edit">
      <o:idmap v:ext="edit" data="2"/>
    </o:shapelayout>
  </w:shapeDefaults>
  <w:decimalSymbol w:val="."/>
  <w:listSeparator w:val=","/>
  <w14:docId w14:val="7450AE1A"/>
  <w15:chartTrackingRefBased/>
  <w15:docId w15:val="{47C530CD-5B7A-4F7A-AB71-DDF7F51B3E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entury Schoolbook" w:hAnsi="Century Schoolbook" w:eastAsia="Century Schoolbook" w:cs="Century Schoolbook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uiPriority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26BA"/>
    <w:pPr>
      <w:spacing w:after="200" w:line="276" w:lineRule="auto"/>
      <w:contextualSpacing/>
    </w:pPr>
    <w:rPr>
      <w:rFonts w:ascii="Tahoma" w:hAnsi="Tahoma"/>
      <w:color w:val="39302B"/>
    </w:rPr>
  </w:style>
  <w:style w:type="paragraph" w:styleId="Heading1">
    <w:name w:val="heading 1"/>
    <w:basedOn w:val="Normal"/>
    <w:next w:val="Normal"/>
    <w:link w:val="Heading1Char"/>
    <w:uiPriority w:val="9"/>
    <w:unhideWhenUsed/>
    <w:rsid w:val="00115557"/>
    <w:pPr>
      <w:tabs>
        <w:tab w:val="right" w:pos="5040"/>
      </w:tabs>
      <w:ind w:right="1440"/>
      <w:outlineLvl w:val="0"/>
    </w:pPr>
    <w:rPr>
      <w:rFonts w:ascii="Times New Roman" w:hAnsi="Times New Roman" w:cs="Times New Roman"/>
      <w:noProof/>
      <w:sz w:val="32"/>
      <w:lang w:val="fr-FR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21B"/>
    <w:pPr>
      <w:spacing w:after="0"/>
      <w:outlineLvl w:val="1"/>
    </w:pPr>
    <w:rPr>
      <w:rFonts w:ascii="Century Schoolbook" w:hAnsi="Century Schoolbook" w:cs="Times New Roman"/>
      <w:color w:val="A43926"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21B"/>
    <w:pPr>
      <w:spacing w:after="0"/>
      <w:outlineLvl w:val="2"/>
    </w:pPr>
    <w:rPr>
      <w:rFonts w:ascii="Century Schoolbook" w:hAnsi="Century Schoolbook" w:cs="Times New Roman"/>
      <w:color w:val="A43926"/>
      <w:spacing w:val="5"/>
      <w:sz w:val="24"/>
      <w:szCs w:val="24"/>
      <w:lang w:val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21B"/>
    <w:pPr>
      <w:spacing w:after="0"/>
      <w:outlineLvl w:val="3"/>
    </w:pPr>
    <w:rPr>
      <w:rFonts w:ascii="Century Schoolbook" w:hAnsi="Century Schoolbook" w:cs="Times New Roman"/>
      <w:color w:val="6B7C71"/>
      <w:lang w:val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21B"/>
    <w:pPr>
      <w:spacing w:after="0"/>
      <w:outlineLvl w:val="4"/>
    </w:pPr>
    <w:rPr>
      <w:rFonts w:ascii="Century Schoolbook" w:hAnsi="Century Schoolbook" w:cs="Times New Roman"/>
      <w:i/>
      <w:color w:val="6B7C71"/>
      <w:lang w:val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1B"/>
    <w:pPr>
      <w:spacing w:after="0"/>
      <w:outlineLvl w:val="5"/>
    </w:pPr>
    <w:rPr>
      <w:rFonts w:ascii="Century Schoolbook" w:hAnsi="Century Schoolbook" w:cs="Times New Roman"/>
      <w:b/>
      <w:color w:val="6B7C71"/>
      <w:lang w:val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1B"/>
    <w:pPr>
      <w:spacing w:after="0"/>
      <w:outlineLvl w:val="6"/>
    </w:pPr>
    <w:rPr>
      <w:rFonts w:ascii="Century Schoolbook" w:hAnsi="Century Schoolbook" w:cs="Times New Roman"/>
      <w:b/>
      <w:i/>
      <w:color w:val="6B7C71"/>
      <w:lang w:val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1B"/>
    <w:pPr>
      <w:spacing w:after="0"/>
      <w:outlineLvl w:val="7"/>
    </w:pPr>
    <w:rPr>
      <w:rFonts w:ascii="Century Schoolbook" w:hAnsi="Century Schoolbook" w:cs="Times New Roman"/>
      <w:b/>
      <w:color w:val="866B48"/>
      <w:lang w:val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1B"/>
    <w:pPr>
      <w:spacing w:after="0"/>
      <w:outlineLvl w:val="8"/>
    </w:pPr>
    <w:rPr>
      <w:rFonts w:ascii="Century Schoolbook" w:hAnsi="Century Schoolbook" w:cs="Times New Roman"/>
      <w:b/>
      <w:i/>
      <w:color w:val="866B48"/>
      <w:sz w:val="18"/>
      <w:szCs w:val="18"/>
      <w:lang w:val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4E521B"/>
    <w:tblPr>
      <w:tblBorders>
        <w:top w:val="single" w:color="292934" w:sz="4" w:space="0"/>
        <w:left w:val="single" w:color="292934" w:sz="4" w:space="0"/>
        <w:bottom w:val="single" w:color="292934" w:sz="4" w:space="0"/>
        <w:right w:val="single" w:color="292934" w:sz="4" w:space="0"/>
        <w:insideH w:val="single" w:color="292934" w:sz="4" w:space="0"/>
        <w:insideV w:val="single" w:color="292934" w:sz="4" w:space="0"/>
      </w:tblBorders>
    </w:tblPr>
  </w:style>
  <w:style w:type="character" w:styleId="BookTitle">
    <w:name w:val="Book Title"/>
    <w:uiPriority w:val="33"/>
    <w:qFormat/>
    <w:rsid w:val="004E521B"/>
    <w:rPr>
      <w:rFonts w:cs="Times New Roman"/>
      <w:smallCaps/>
      <w:color w:val="000000"/>
      <w:spacing w:val="10"/>
    </w:rPr>
  </w:style>
  <w:style w:type="numbering" w:styleId="BulletedList" w:customStyle="1">
    <w:name w:val="Bulleted List"/>
    <w:uiPriority w:val="99"/>
    <w:rsid w:val="004E521B"/>
    <w:pPr>
      <w:numPr>
        <w:numId w:val="8"/>
      </w:numPr>
    </w:pPr>
  </w:style>
  <w:style w:type="paragraph" w:styleId="Caption">
    <w:name w:val="caption"/>
    <w:basedOn w:val="Normal"/>
    <w:next w:val="Normal"/>
    <w:uiPriority w:val="99"/>
    <w:semiHidden/>
    <w:rsid w:val="004E521B"/>
    <w:pPr>
      <w:spacing w:line="240" w:lineRule="auto"/>
      <w:jc w:val="right"/>
    </w:pPr>
    <w:rPr>
      <w:b/>
      <w:bCs/>
      <w:color w:val="6B7C71"/>
      <w:sz w:val="16"/>
      <w:szCs w:val="16"/>
    </w:rPr>
  </w:style>
  <w:style w:type="character" w:styleId="Emphasis">
    <w:name w:val="Emphasis"/>
    <w:uiPriority w:val="20"/>
    <w:qFormat/>
    <w:rsid w:val="004E521B"/>
    <w:rPr>
      <w:b/>
      <w:i/>
      <w:color w:val="6D2619"/>
      <w:spacing w:val="10"/>
      <w:sz w:val="18"/>
      <w:szCs w:val="18"/>
    </w:rPr>
  </w:style>
  <w:style w:type="character" w:styleId="Heading1Char" w:customStyle="1">
    <w:name w:val="Heading 1 Char"/>
    <w:link w:val="Heading1"/>
    <w:uiPriority w:val="9"/>
    <w:rsid w:val="00115557"/>
    <w:rPr>
      <w:rFonts w:ascii="Times New Roman" w:hAnsi="Times New Roman"/>
      <w:noProof/>
      <w:color w:val="39302B"/>
      <w:sz w:val="32"/>
      <w:szCs w:val="20"/>
      <w:lang w:val="fr-FR"/>
    </w:rPr>
  </w:style>
  <w:style w:type="character" w:styleId="Heading2Char" w:customStyle="1">
    <w:name w:val="Heading 2 Char"/>
    <w:link w:val="Heading2"/>
    <w:uiPriority w:val="9"/>
    <w:semiHidden/>
    <w:rsid w:val="004E521B"/>
    <w:rPr>
      <w:rFonts w:ascii="Century Schoolbook" w:hAnsi="Century Schoolbook"/>
      <w:color w:val="A43926"/>
      <w:sz w:val="28"/>
      <w:szCs w:val="28"/>
      <w:lang w:eastAsia="ja-JP"/>
    </w:rPr>
  </w:style>
  <w:style w:type="character" w:styleId="Heading3Char" w:customStyle="1">
    <w:name w:val="Heading 3 Char"/>
    <w:link w:val="Heading3"/>
    <w:uiPriority w:val="9"/>
    <w:semiHidden/>
    <w:rsid w:val="004E521B"/>
    <w:rPr>
      <w:rFonts w:ascii="Century Schoolbook" w:hAnsi="Century Schoolbook"/>
      <w:color w:val="A43926"/>
      <w:spacing w:val="5"/>
      <w:sz w:val="24"/>
      <w:szCs w:val="24"/>
      <w:lang w:eastAsia="ja-JP"/>
    </w:rPr>
  </w:style>
  <w:style w:type="character" w:styleId="Heading4Char" w:customStyle="1">
    <w:name w:val="Heading 4 Char"/>
    <w:link w:val="Heading4"/>
    <w:uiPriority w:val="9"/>
    <w:semiHidden/>
    <w:rsid w:val="004E521B"/>
    <w:rPr>
      <w:rFonts w:ascii="Century Schoolbook" w:hAnsi="Century Schoolbook"/>
      <w:color w:val="6B7C71"/>
      <w:lang w:eastAsia="ja-JP"/>
    </w:rPr>
  </w:style>
  <w:style w:type="character" w:styleId="Heading5Char" w:customStyle="1">
    <w:name w:val="Heading 5 Char"/>
    <w:link w:val="Heading5"/>
    <w:uiPriority w:val="9"/>
    <w:semiHidden/>
    <w:rsid w:val="004E521B"/>
    <w:rPr>
      <w:i/>
      <w:color w:val="6B7C71"/>
      <w:lang w:eastAsia="ja-JP"/>
    </w:rPr>
  </w:style>
  <w:style w:type="character" w:styleId="Heading6Char" w:customStyle="1">
    <w:name w:val="Heading 6 Char"/>
    <w:link w:val="Heading6"/>
    <w:uiPriority w:val="9"/>
    <w:semiHidden/>
    <w:rsid w:val="004E521B"/>
    <w:rPr>
      <w:b/>
      <w:color w:val="6B7C71"/>
      <w:sz w:val="20"/>
      <w:szCs w:val="20"/>
      <w:lang w:eastAsia="ja-JP"/>
    </w:rPr>
  </w:style>
  <w:style w:type="character" w:styleId="Heading7Char" w:customStyle="1">
    <w:name w:val="Heading 7 Char"/>
    <w:link w:val="Heading7"/>
    <w:uiPriority w:val="9"/>
    <w:semiHidden/>
    <w:rsid w:val="004E521B"/>
    <w:rPr>
      <w:b/>
      <w:i/>
      <w:color w:val="6B7C71"/>
      <w:sz w:val="20"/>
      <w:szCs w:val="20"/>
      <w:lang w:eastAsia="ja-JP"/>
    </w:rPr>
  </w:style>
  <w:style w:type="character" w:styleId="Heading8Char" w:customStyle="1">
    <w:name w:val="Heading 8 Char"/>
    <w:link w:val="Heading8"/>
    <w:uiPriority w:val="9"/>
    <w:semiHidden/>
    <w:rsid w:val="004E521B"/>
    <w:rPr>
      <w:b/>
      <w:color w:val="866B48"/>
      <w:sz w:val="20"/>
      <w:szCs w:val="20"/>
      <w:lang w:eastAsia="ja-JP"/>
    </w:rPr>
  </w:style>
  <w:style w:type="character" w:styleId="Heading9Char" w:customStyle="1">
    <w:name w:val="Heading 9 Char"/>
    <w:link w:val="Heading9"/>
    <w:uiPriority w:val="9"/>
    <w:semiHidden/>
    <w:rsid w:val="004E521B"/>
    <w:rPr>
      <w:b/>
      <w:i/>
      <w:color w:val="866B48"/>
      <w:sz w:val="18"/>
      <w:szCs w:val="18"/>
      <w:lang w:eastAsia="ja-JP"/>
    </w:rPr>
  </w:style>
  <w:style w:type="character" w:styleId="IntenseEmphasis">
    <w:name w:val="Intense Emphasis"/>
    <w:uiPriority w:val="21"/>
    <w:qFormat/>
    <w:rsid w:val="004E521B"/>
    <w:rPr>
      <w:i/>
      <w:caps/>
      <w:color w:val="6B7C71"/>
      <w:spacing w:val="10"/>
      <w:sz w:val="18"/>
      <w:szCs w:val="18"/>
    </w:rPr>
  </w:style>
  <w:style w:type="paragraph" w:styleId="Quote">
    <w:name w:val="Quote"/>
    <w:basedOn w:val="Normal"/>
    <w:link w:val="QuoteChar"/>
    <w:uiPriority w:val="29"/>
    <w:qFormat/>
    <w:rsid w:val="004E521B"/>
    <w:rPr>
      <w:rFonts w:ascii="Century Schoolbook" w:hAnsi="Century Schoolbook" w:cs="Times New Roman"/>
      <w:i/>
      <w:color w:val="A43926"/>
      <w:lang w:val="x-none"/>
    </w:rPr>
  </w:style>
  <w:style w:type="character" w:styleId="QuoteChar" w:customStyle="1">
    <w:name w:val="Quote Char"/>
    <w:link w:val="Quote"/>
    <w:uiPriority w:val="29"/>
    <w:rsid w:val="004E521B"/>
    <w:rPr>
      <w:i/>
      <w:color w:val="A43926"/>
      <w:sz w:val="20"/>
      <w:szCs w:val="20"/>
      <w:lang w:eastAsia="ja-JP"/>
    </w:rPr>
  </w:style>
  <w:style w:type="paragraph" w:styleId="IntenseQuote">
    <w:name w:val="Intense Quote"/>
    <w:basedOn w:val="Quote"/>
    <w:link w:val="IntenseQuoteChar"/>
    <w:uiPriority w:val="30"/>
    <w:qFormat/>
    <w:rsid w:val="004E521B"/>
    <w:pPr>
      <w:pBdr>
        <w:bottom w:val="double" w:color="FF7D26" w:sz="4" w:space="4"/>
      </w:pBdr>
      <w:spacing w:line="300" w:lineRule="auto"/>
      <w:ind w:left="936" w:right="936"/>
    </w:pPr>
    <w:rPr>
      <w:i w:val="0"/>
      <w:color w:val="6B7C71"/>
    </w:rPr>
  </w:style>
  <w:style w:type="character" w:styleId="IntenseQuoteChar" w:customStyle="1">
    <w:name w:val="Intense Quote Char"/>
    <w:link w:val="IntenseQuote"/>
    <w:uiPriority w:val="30"/>
    <w:rsid w:val="004E521B"/>
    <w:rPr>
      <w:color w:val="6B7C71"/>
      <w:sz w:val="20"/>
      <w:szCs w:val="20"/>
      <w:lang w:eastAsia="ja-JP"/>
    </w:rPr>
  </w:style>
  <w:style w:type="character" w:styleId="IntenseReference">
    <w:name w:val="Intense Reference"/>
    <w:uiPriority w:val="32"/>
    <w:qFormat/>
    <w:rsid w:val="004E521B"/>
    <w:rPr>
      <w:rFonts w:cs="Times New Roman"/>
      <w:b/>
      <w:caps/>
      <w:color w:val="866B48"/>
      <w:spacing w:val="5"/>
      <w:sz w:val="18"/>
      <w:szCs w:val="18"/>
    </w:rPr>
  </w:style>
  <w:style w:type="numbering" w:styleId="NumberedList" w:customStyle="1">
    <w:name w:val="Numbered List"/>
    <w:uiPriority w:val="99"/>
    <w:rsid w:val="004E521B"/>
    <w:pPr>
      <w:numPr>
        <w:numId w:val="9"/>
      </w:numPr>
    </w:pPr>
  </w:style>
  <w:style w:type="character" w:styleId="Strong">
    <w:name w:val="Strong"/>
    <w:uiPriority w:val="22"/>
    <w:qFormat/>
    <w:rsid w:val="004E521B"/>
    <w:rPr>
      <w:b/>
      <w:bCs/>
    </w:rPr>
  </w:style>
  <w:style w:type="paragraph" w:styleId="Subtitle">
    <w:name w:val="Subtitle"/>
    <w:basedOn w:val="Normal"/>
    <w:link w:val="SubtitleChar"/>
    <w:uiPriority w:val="11"/>
    <w:qFormat/>
    <w:rsid w:val="004E521B"/>
    <w:rPr>
      <w:rFonts w:ascii="Century Schoolbook" w:hAnsi="Century Schoolbook" w:cs="Times New Roman"/>
      <w:i/>
      <w:color w:val="D2533C"/>
      <w:spacing w:val="5"/>
      <w:sz w:val="24"/>
      <w:szCs w:val="24"/>
      <w:lang w:val="x-none"/>
    </w:rPr>
  </w:style>
  <w:style w:type="character" w:styleId="SubtitleChar" w:customStyle="1">
    <w:name w:val="Subtitle Char"/>
    <w:link w:val="Subtitle"/>
    <w:uiPriority w:val="11"/>
    <w:rsid w:val="004E521B"/>
    <w:rPr>
      <w:i/>
      <w:color w:val="D2533C"/>
      <w:spacing w:val="5"/>
      <w:sz w:val="24"/>
      <w:szCs w:val="24"/>
      <w:lang w:eastAsia="ja-JP"/>
    </w:rPr>
  </w:style>
  <w:style w:type="character" w:styleId="SubtleEmphasis">
    <w:name w:val="Subtle Emphasis"/>
    <w:uiPriority w:val="19"/>
    <w:qFormat/>
    <w:rsid w:val="004E521B"/>
    <w:rPr>
      <w:i/>
      <w:color w:val="6B7C71"/>
    </w:rPr>
  </w:style>
  <w:style w:type="character" w:styleId="SubtleReference">
    <w:name w:val="Subtle Reference"/>
    <w:uiPriority w:val="31"/>
    <w:qFormat/>
    <w:rsid w:val="004E521B"/>
    <w:rPr>
      <w:rFonts w:cs="Times New Roman"/>
      <w:b/>
      <w:i/>
      <w:color w:val="866B48"/>
    </w:rPr>
  </w:style>
  <w:style w:type="paragraph" w:styleId="Header">
    <w:name w:val="header"/>
    <w:basedOn w:val="Normal"/>
    <w:link w:val="HeaderChar"/>
    <w:uiPriority w:val="99"/>
    <w:unhideWhenUsed/>
    <w:rsid w:val="004E521B"/>
    <w:pPr>
      <w:tabs>
        <w:tab w:val="center" w:pos="4680"/>
        <w:tab w:val="right" w:pos="9360"/>
      </w:tabs>
      <w:spacing w:after="0" w:line="240" w:lineRule="auto"/>
    </w:pPr>
    <w:rPr>
      <w:rFonts w:ascii="Century Schoolbook" w:hAnsi="Century Schoolbook" w:cs="Times New Roman"/>
      <w:color w:val="A43926"/>
      <w:lang w:val="x-none"/>
    </w:rPr>
  </w:style>
  <w:style w:type="character" w:styleId="HeaderChar" w:customStyle="1">
    <w:name w:val="Header Char"/>
    <w:link w:val="Header"/>
    <w:uiPriority w:val="99"/>
    <w:rsid w:val="004E521B"/>
    <w:rPr>
      <w:color w:val="A43926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E521B"/>
    <w:pPr>
      <w:tabs>
        <w:tab w:val="center" w:pos="4680"/>
        <w:tab w:val="right" w:pos="9360"/>
      </w:tabs>
      <w:spacing w:after="0" w:line="240" w:lineRule="auto"/>
    </w:pPr>
    <w:rPr>
      <w:rFonts w:ascii="Century Schoolbook" w:hAnsi="Century Schoolbook" w:cs="Times New Roman"/>
      <w:color w:val="A43926"/>
      <w:lang w:val="x-none"/>
    </w:rPr>
  </w:style>
  <w:style w:type="character" w:styleId="FooterChar" w:customStyle="1">
    <w:name w:val="Footer Char"/>
    <w:link w:val="Footer"/>
    <w:uiPriority w:val="99"/>
    <w:rsid w:val="004E521B"/>
    <w:rPr>
      <w:color w:val="A43926"/>
      <w:sz w:val="20"/>
      <w:szCs w:val="20"/>
      <w:lang w:eastAsia="ja-JP"/>
    </w:rPr>
  </w:style>
  <w:style w:type="table" w:styleId="Style6" w:customStyle="1">
    <w:name w:val="Style 6"/>
    <w:basedOn w:val="TableNormal"/>
    <w:uiPriority w:val="26"/>
    <w:rsid w:val="004E521B"/>
    <w:rPr>
      <w:rFonts w:eastAsia="Times New Roman" w:cs="Times New Roman"/>
      <w:color w:val="292934"/>
    </w:rPr>
    <w:tblPr>
      <w:tblBorders>
        <w:top w:val="single" w:color="93A299" w:sz="4" w:space="0"/>
        <w:left w:val="single" w:color="93A299" w:sz="4" w:space="0"/>
        <w:bottom w:val="single" w:color="93A299" w:sz="4" w:space="0"/>
        <w:right w:val="single" w:color="93A299" w:sz="4" w:space="0"/>
        <w:insideH w:val="single" w:color="FFFFFF" w:sz="4" w:space="0"/>
        <w:insideV w:val="single" w:color="FFFFFF" w:sz="4" w:space="0"/>
      </w:tblBorders>
    </w:tblPr>
    <w:tcPr>
      <w:shd w:val="clear" w:color="auto" w:fill="E9ECEA"/>
    </w:tcPr>
    <w:tblStylePr w:type="firstRow">
      <w:rPr>
        <w:b/>
        <w:bCs/>
        <w:color w:val="D2533C"/>
      </w:rPr>
      <w:tblPr/>
      <w:tcPr>
        <w:shd w:val="clear" w:color="auto" w:fill="F4F5F4"/>
      </w:tcPr>
    </w:tblStylePr>
    <w:tblStylePr w:type="lastRow">
      <w:rPr>
        <w:b/>
        <w:bCs/>
        <w:color w:val="FFFFFF"/>
      </w:rPr>
      <w:tblPr/>
      <w:tcPr>
        <w:shd w:val="clear" w:color="auto" w:fill="93A299"/>
      </w:tcPr>
    </w:tblStylePr>
    <w:tblStylePr w:type="firstCol">
      <w:rPr>
        <w:b/>
        <w:bCs/>
        <w:color w:val="D2533C"/>
      </w:rPr>
    </w:tblStylePr>
    <w:tblStylePr w:type="lastCol">
      <w:rPr>
        <w:color w:val="29293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E521B"/>
    <w:pPr>
      <w:spacing w:after="0" w:line="240" w:lineRule="auto"/>
    </w:pPr>
    <w:rPr>
      <w:rFonts w:cs="Times New Roman"/>
      <w:color w:val="A43926"/>
      <w:sz w:val="16"/>
      <w:szCs w:val="16"/>
      <w:lang w:val="x-none"/>
    </w:rPr>
  </w:style>
  <w:style w:type="character" w:styleId="BalloonTextChar" w:customStyle="1">
    <w:name w:val="Balloon Text Char"/>
    <w:link w:val="BalloonText"/>
    <w:uiPriority w:val="99"/>
    <w:semiHidden/>
    <w:rsid w:val="004E521B"/>
    <w:rPr>
      <w:rFonts w:ascii="Tahoma" w:hAnsi="Tahoma" w:cs="Tahoma"/>
      <w:color w:val="A43926"/>
      <w:sz w:val="16"/>
      <w:szCs w:val="16"/>
      <w:lang w:eastAsia="ja-JP"/>
    </w:rPr>
  </w:style>
  <w:style w:type="paragraph" w:styleId="Category" w:customStyle="1">
    <w:name w:val="Category"/>
    <w:basedOn w:val="Normal"/>
    <w:rsid w:val="004E521B"/>
    <w:pPr>
      <w:spacing w:after="0" w:line="240" w:lineRule="auto"/>
    </w:pPr>
    <w:rPr>
      <w:caps/>
      <w:color w:val="auto"/>
    </w:rPr>
  </w:style>
  <w:style w:type="paragraph" w:styleId="ListParagraph">
    <w:name w:val="List Paragraph"/>
    <w:basedOn w:val="Normal"/>
    <w:uiPriority w:val="34"/>
    <w:unhideWhenUsed/>
    <w:qFormat/>
    <w:rsid w:val="00CB285D"/>
    <w:pPr>
      <w:numPr>
        <w:numId w:val="22"/>
      </w:numPr>
      <w:spacing w:after="0"/>
    </w:pPr>
  </w:style>
  <w:style w:type="paragraph" w:styleId="Bullet1" w:customStyle="1">
    <w:name w:val="Bullet 1"/>
    <w:basedOn w:val="ListParagraph"/>
    <w:uiPriority w:val="37"/>
    <w:qFormat/>
    <w:rsid w:val="004E521B"/>
    <w:pPr>
      <w:numPr>
        <w:numId w:val="16"/>
      </w:numPr>
    </w:pPr>
    <w:rPr>
      <w:color w:val="auto"/>
    </w:rPr>
  </w:style>
  <w:style w:type="paragraph" w:styleId="Bullet2" w:customStyle="1">
    <w:name w:val="Bullet 2"/>
    <w:basedOn w:val="ListParagraph"/>
    <w:uiPriority w:val="37"/>
    <w:qFormat/>
    <w:rsid w:val="004E521B"/>
    <w:pPr>
      <w:numPr>
        <w:ilvl w:val="1"/>
        <w:numId w:val="16"/>
      </w:numPr>
    </w:pPr>
    <w:rPr>
      <w:color w:val="auto"/>
    </w:rPr>
  </w:style>
  <w:style w:type="character" w:styleId="tgc" w:customStyle="1">
    <w:name w:val="_tgc"/>
    <w:rsid w:val="00237215"/>
  </w:style>
  <w:style w:type="character" w:styleId="Hyperlink">
    <w:name w:val="Hyperlink"/>
    <w:uiPriority w:val="99"/>
    <w:unhideWhenUsed/>
    <w:rsid w:val="00014EAD"/>
    <w:rPr>
      <w:color w:val="0000FF"/>
      <w:u w:val="single"/>
    </w:rPr>
  </w:style>
  <w:style w:type="paragraph" w:styleId="Default" w:customStyle="1">
    <w:name w:val="Default"/>
    <w:rsid w:val="00F10885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eastAsia="en-US"/>
    </w:rPr>
  </w:style>
  <w:style w:type="paragraph" w:styleId="Name" w:customStyle="1">
    <w:name w:val="Name"/>
    <w:basedOn w:val="Normal"/>
    <w:qFormat/>
    <w:rsid w:val="00230C10"/>
    <w:pPr>
      <w:spacing w:after="0" w:line="240" w:lineRule="auto"/>
    </w:pPr>
    <w:rPr>
      <w:rFonts w:eastAsia="MS PMincho" w:cs="Times New Roman"/>
      <w:caps/>
      <w:color w:val="9D172E"/>
      <w:sz w:val="72"/>
      <w:szCs w:val="72"/>
    </w:rPr>
  </w:style>
  <w:style w:type="character" w:styleId="apple-converted-space" w:customStyle="1">
    <w:name w:val="apple-converted-space"/>
    <w:rsid w:val="00092004"/>
  </w:style>
  <w:style w:type="character" w:styleId="CommentReference">
    <w:name w:val="annotation reference"/>
    <w:uiPriority w:val="99"/>
    <w:semiHidden/>
    <w:unhideWhenUsed/>
    <w:rsid w:val="009626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266C"/>
  </w:style>
  <w:style w:type="paragraph" w:styleId="ContactInfo" w:customStyle="1">
    <w:name w:val="Contact Info"/>
    <w:basedOn w:val="Normal"/>
    <w:qFormat/>
    <w:rsid w:val="00CB285D"/>
    <w:rPr>
      <w:rFonts w:eastAsia="Dotum" w:cs="Times New Roman"/>
      <w:color w:val="auto"/>
      <w:lang w:val="fr-FR"/>
    </w:rPr>
  </w:style>
  <w:style w:type="character" w:styleId="CommentTextChar" w:customStyle="1">
    <w:name w:val="Comment Text Char"/>
    <w:link w:val="CommentText"/>
    <w:uiPriority w:val="99"/>
    <w:semiHidden/>
    <w:rsid w:val="0096266C"/>
    <w:rPr>
      <w:rFonts w:ascii="Tahoma" w:hAnsi="Tahoma"/>
      <w:color w:val="39302B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66C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96266C"/>
    <w:rPr>
      <w:rFonts w:ascii="Tahoma" w:hAnsi="Tahoma"/>
      <w:b/>
      <w:bCs/>
      <w:color w:val="39302B"/>
      <w:lang w:val="en-US" w:eastAsia="ja-JP"/>
    </w:rPr>
  </w:style>
  <w:style w:type="paragraph" w:styleId="Revision">
    <w:name w:val="Revision"/>
    <w:hidden/>
    <w:semiHidden/>
    <w:rsid w:val="007C4428"/>
    <w:rPr>
      <w:rFonts w:ascii="Tahoma" w:hAnsi="Tahoma"/>
      <w:color w:val="39302B"/>
    </w:rPr>
  </w:style>
  <w:style w:type="character" w:styleId="UnresolvedMention">
    <w:name w:val="Unresolved Mention"/>
    <w:uiPriority w:val="99"/>
    <w:semiHidden/>
    <w:unhideWhenUsed/>
    <w:rsid w:val="00292518"/>
    <w:rPr>
      <w:color w:val="808080"/>
      <w:shd w:val="clear" w:color="auto" w:fill="E6E6E6"/>
    </w:rPr>
  </w:style>
  <w:style w:type="character" w:styleId="FollowedHyperlink">
    <w:name w:val="FollowedHyperlink"/>
    <w:uiPriority w:val="99"/>
    <w:semiHidden/>
    <w:unhideWhenUsed/>
    <w:rsid w:val="00302CAA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247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22911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254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99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microsoft.com/office/2020/10/relationships/intelligence" Target="intelligence2.xml" Id="R68b8faeb2b034f46" /><Relationship Type="http://schemas.openxmlformats.org/officeDocument/2006/relationships/hyperlink" Target="https://www.linkedin.com/in/lexleontiev/" TargetMode="External" Id="R4d2ff4191aa947e5" /><Relationship Type="http://schemas.openxmlformats.org/officeDocument/2006/relationships/hyperlink" Target="mailto:leontiev@email.com" TargetMode="External" Id="R4a0020aad9884e81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FAX\OrielFax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18ABA6-A0FA-414A-AC8E-EC97AD4DE7CE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7983B9-CDEC-F045-A949-61455D9FAC6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OrielFax.Dotx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hloom.com</dc:creator>
  <keywords/>
  <lastModifiedBy>Alexey Leontyev</lastModifiedBy>
  <revision>11</revision>
  <lastPrinted>2022-05-25T05:03:00.0000000Z</lastPrinted>
  <dcterms:created xsi:type="dcterms:W3CDTF">2023-07-18T16:58:00.0000000Z</dcterms:created>
  <dcterms:modified xsi:type="dcterms:W3CDTF">2026-10-23T10:22:23.3948445Z</dcterms:modified>
</coreProperties>
</file>